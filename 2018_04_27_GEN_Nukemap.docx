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sz w:val="2"/>
        </w:rPr>
        <w:id w:val="-1132627769"/>
        <w:docPartObj>
          <w:docPartGallery w:val="Cover Pages"/>
          <w:docPartUnique/>
        </w:docPartObj>
      </w:sdtPr>
      <w:sdtEndPr>
        <w:rPr>
          <w:rFonts w:ascii="Times New Roman" w:eastAsia="Arial Unicode MS" w:hAnsi="Times New Roman"/>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4E66" w:rsidRDefault="00344D2B">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304E66" w:rsidRDefault="00344D2B">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304E66" w:rsidRDefault="00344D2B">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304E66" w:rsidRDefault="00344D2B">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304E66" w:rsidRDefault="00304E6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304E66" w:rsidRDefault="00304E6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w:t>
                                    </w:r>
                                    <w:proofErr w:type="spellStart"/>
                                    <w:r w:rsidRPr="00304E66">
                                      <w:rPr>
                                        <w:color w:val="4A66AC" w:themeColor="accent1"/>
                                        <w:sz w:val="30"/>
                                        <w:szCs w:val="30"/>
                                      </w:rPr>
                                      <w:t>Gallay</w:t>
                                    </w:r>
                                    <w:proofErr w:type="spellEnd"/>
                                    <w:proofErr w:type="gramEnd"/>
                                    <w:r w:rsidRPr="00304E66">
                                      <w:rPr>
                                        <w:color w:val="4A66AC" w:themeColor="accent1"/>
                                        <w:sz w:val="30"/>
                                        <w:szCs w:val="30"/>
                                      </w:rPr>
                                      <w:t xml:space="preserve"> Romain, </w:t>
                                    </w:r>
                                    <w:proofErr w:type="spellStart"/>
                                    <w:r w:rsidRPr="00304E66">
                                      <w:rPr>
                                        <w:color w:val="4A66AC" w:themeColor="accent1"/>
                                        <w:sz w:val="30"/>
                                        <w:szCs w:val="30"/>
                                      </w:rPr>
                                      <w:t>Koubaa</w:t>
                                    </w:r>
                                    <w:proofErr w:type="spellEnd"/>
                                    <w:r w:rsidRPr="00304E66">
                                      <w:rPr>
                                        <w:color w:val="4A66AC" w:themeColor="accent1"/>
                                        <w:sz w:val="30"/>
                                        <w:szCs w:val="30"/>
                                      </w:rPr>
                                      <w:t xml:space="preserve"> Walid, Muaremi Dejvid, </w:t>
                                    </w:r>
                                    <w:proofErr w:type="spellStart"/>
                                    <w:r w:rsidRPr="00304E66">
                                      <w:rPr>
                                        <w:color w:val="4A66AC" w:themeColor="accent1"/>
                                        <w:sz w:val="30"/>
                                        <w:szCs w:val="30"/>
                                      </w:rPr>
                                      <w:t>Siu</w:t>
                                    </w:r>
                                    <w:proofErr w:type="spellEnd"/>
                                    <w:r w:rsidRPr="00304E66">
                                      <w:rPr>
                                        <w:color w:val="4A66AC" w:themeColor="accent1"/>
                                        <w:sz w:val="30"/>
                                        <w:szCs w:val="30"/>
                                      </w:rPr>
                                      <w:t xml:space="preserve"> Aurélien</w:t>
                                    </w:r>
                                  </w:sdtContent>
                                </w:sdt>
                                <w:r>
                                  <w:rPr>
                                    <w:lang w:val="fr-FR"/>
                                  </w:rPr>
                                  <w:t xml:space="preserve"> </w:t>
                                </w:r>
                              </w:p>
                              <w:p w:rsidR="00304E66" w:rsidRDefault="00304E66">
                                <w:r>
                                  <w:t xml:space="preserve">Date : </w:t>
                                </w:r>
                                <w:r>
                                  <w:fldChar w:fldCharType="begin"/>
                                </w:r>
                                <w:r>
                                  <w:instrText xml:space="preserve"> TIME \@ "dddd d MMMM yyyy" </w:instrText>
                                </w:r>
                                <w:r>
                                  <w:fldChar w:fldCharType="separate"/>
                                </w:r>
                                <w:r>
                                  <w:rPr>
                                    <w:noProof/>
                                  </w:rPr>
                                  <w:t>vendredi 27 avril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304E66" w:rsidRDefault="00304E6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304E66" w:rsidRDefault="00304E6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w:t>
                              </w:r>
                              <w:proofErr w:type="spellStart"/>
                              <w:r w:rsidRPr="00304E66">
                                <w:rPr>
                                  <w:color w:val="4A66AC" w:themeColor="accent1"/>
                                  <w:sz w:val="30"/>
                                  <w:szCs w:val="30"/>
                                </w:rPr>
                                <w:t>Gallay</w:t>
                              </w:r>
                              <w:proofErr w:type="spellEnd"/>
                              <w:proofErr w:type="gramEnd"/>
                              <w:r w:rsidRPr="00304E66">
                                <w:rPr>
                                  <w:color w:val="4A66AC" w:themeColor="accent1"/>
                                  <w:sz w:val="30"/>
                                  <w:szCs w:val="30"/>
                                </w:rPr>
                                <w:t xml:space="preserve"> Romain, </w:t>
                              </w:r>
                              <w:proofErr w:type="spellStart"/>
                              <w:r w:rsidRPr="00304E66">
                                <w:rPr>
                                  <w:color w:val="4A66AC" w:themeColor="accent1"/>
                                  <w:sz w:val="30"/>
                                  <w:szCs w:val="30"/>
                                </w:rPr>
                                <w:t>Koubaa</w:t>
                              </w:r>
                              <w:proofErr w:type="spellEnd"/>
                              <w:r w:rsidRPr="00304E66">
                                <w:rPr>
                                  <w:color w:val="4A66AC" w:themeColor="accent1"/>
                                  <w:sz w:val="30"/>
                                  <w:szCs w:val="30"/>
                                </w:rPr>
                                <w:t xml:space="preserve"> Walid, Muaremi Dejvid, </w:t>
                              </w:r>
                              <w:proofErr w:type="spellStart"/>
                              <w:r w:rsidRPr="00304E66">
                                <w:rPr>
                                  <w:color w:val="4A66AC" w:themeColor="accent1"/>
                                  <w:sz w:val="30"/>
                                  <w:szCs w:val="30"/>
                                </w:rPr>
                                <w:t>Siu</w:t>
                              </w:r>
                              <w:proofErr w:type="spellEnd"/>
                              <w:r w:rsidRPr="00304E66">
                                <w:rPr>
                                  <w:color w:val="4A66AC" w:themeColor="accent1"/>
                                  <w:sz w:val="30"/>
                                  <w:szCs w:val="30"/>
                                </w:rPr>
                                <w:t xml:space="preserve"> Aurélien</w:t>
                              </w:r>
                            </w:sdtContent>
                          </w:sdt>
                          <w:r>
                            <w:rPr>
                              <w:lang w:val="fr-FR"/>
                            </w:rPr>
                            <w:t xml:space="preserve"> </w:t>
                          </w:r>
                        </w:p>
                        <w:p w:rsidR="00304E66" w:rsidRDefault="00304E66">
                          <w:r>
                            <w:t xml:space="preserve">Date : </w:t>
                          </w:r>
                          <w:r>
                            <w:fldChar w:fldCharType="begin"/>
                          </w:r>
                          <w:r>
                            <w:instrText xml:space="preserve"> TIME \@ "dddd d MMMM yyyy" </w:instrText>
                          </w:r>
                          <w:r>
                            <w:fldChar w:fldCharType="separate"/>
                          </w:r>
                          <w:r>
                            <w:rPr>
                              <w:noProof/>
                            </w:rPr>
                            <w:t>vendredi 27 avril 2018</w:t>
                          </w:r>
                          <w:r>
                            <w:fldChar w:fldCharType="end"/>
                          </w:r>
                        </w:p>
                      </w:txbxContent>
                    </v:textbox>
                    <w10:wrap anchorx="margin" anchory="margin"/>
                  </v:shape>
                </w:pict>
              </mc:Fallback>
            </mc:AlternateContent>
          </w:r>
          <w:r w:rsidR="00304E66">
            <w:rPr>
              <w:rFonts w:eastAsia="Arial Unicode MS"/>
            </w:rPr>
            <w:br w:type="page"/>
          </w:r>
        </w:p>
      </w:sdtContent>
    </w:sdt>
    <w:p w:rsidR="00CD6DBE" w:rsidRDefault="00CD6DBE" w:rsidP="00CD6DBE">
      <w:pPr>
        <w:pStyle w:val="Titre1"/>
        <w:rPr>
          <w:rFonts w:eastAsia="Arial Unicode MS"/>
        </w:rPr>
      </w:pPr>
      <w:r>
        <w:rPr>
          <w:rFonts w:eastAsia="Arial Unicode MS"/>
        </w:rPr>
        <w:lastRenderedPageBreak/>
        <w:t>Description générale du jeu</w:t>
      </w:r>
      <w:bookmarkEnd w:id="0"/>
    </w:p>
    <w:p w:rsidR="00CD6DBE" w:rsidRPr="00613229" w:rsidRDefault="00CD6DBE" w:rsidP="00CD6DBE">
      <w:pPr>
        <w:rPr>
          <w:b/>
          <w:u w:val="single"/>
        </w:rPr>
      </w:pPr>
      <w:r w:rsidRPr="00613229">
        <w:rPr>
          <w:b/>
          <w:u w:val="single"/>
        </w:rPr>
        <w:t>Jeu d</w:t>
      </w:r>
      <w:r>
        <w:rPr>
          <w:b/>
          <w:u w:val="single"/>
        </w:rPr>
        <w:t xml:space="preserve">e type </w:t>
      </w:r>
      <w:proofErr w:type="spellStart"/>
      <w:r>
        <w:rPr>
          <w:b/>
          <w:u w:val="single"/>
        </w:rPr>
        <w:t>Bomberm</w:t>
      </w:r>
      <w:r w:rsidRPr="00613229">
        <w:rPr>
          <w:b/>
          <w:u w:val="single"/>
        </w:rPr>
        <w:t>an</w:t>
      </w:r>
      <w:proofErr w:type="spellEnd"/>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1" w:name="_Toc512436762"/>
      <w:r w:rsidRPr="00613229">
        <w:t>Description de l’</w:t>
      </w:r>
      <w:r>
        <w:t>environnement de développement</w:t>
      </w:r>
      <w:bookmarkEnd w:id="1"/>
    </w:p>
    <w:p w:rsidR="00CD6DBE" w:rsidRDefault="00CD6DBE" w:rsidP="00CD6DBE">
      <w:r w:rsidRPr="00613229">
        <w:t xml:space="preserve">L’interface graphique sera codée avec </w:t>
      </w:r>
      <w:proofErr w:type="spellStart"/>
      <w:r w:rsidRPr="00613229">
        <w:t>JavaFX</w:t>
      </w:r>
      <w:proofErr w:type="spellEnd"/>
      <w:r w:rsidRPr="00613229">
        <w:t xml:space="preserve"> et utilisera la librairie standard Java ainsi que le </w:t>
      </w:r>
      <w:proofErr w:type="spellStart"/>
      <w:r w:rsidRPr="00613229">
        <w:t>framework</w:t>
      </w:r>
      <w:proofErr w:type="spellEnd"/>
      <w:r w:rsidRPr="00613229">
        <w:t xml:space="preserve"> </w:t>
      </w:r>
      <w:proofErr w:type="spellStart"/>
      <w:r w:rsidRPr="00613229">
        <w:t>LibGDX</w:t>
      </w:r>
      <w:proofErr w:type="spellEnd"/>
      <w:r w:rsidRPr="00613229">
        <w:t xml:space="preserve">. Ce </w:t>
      </w:r>
      <w:proofErr w:type="spellStart"/>
      <w:r w:rsidRPr="00613229">
        <w:t>framework</w:t>
      </w:r>
      <w:proofErr w:type="spellEnd"/>
      <w:r w:rsidRPr="00613229">
        <w:t xml:space="preserve"> est destiné au développement de jeux, il est gratuit et open</w:t>
      </w:r>
      <w:r>
        <w:t xml:space="preserve"> </w:t>
      </w:r>
      <w:r w:rsidRPr="00613229">
        <w:t xml:space="preserve">source. Nous utiliserons un fichier </w:t>
      </w:r>
      <w:r>
        <w:t>JSON</w:t>
      </w:r>
      <w:r w:rsidRPr="00613229">
        <w:t xml:space="preserve"> représentant et spécifiant les cases de la </w:t>
      </w:r>
      <w:proofErr w:type="spellStart"/>
      <w:r w:rsidRPr="00613229">
        <w:t>map</w:t>
      </w:r>
      <w:proofErr w:type="spellEnd"/>
      <w:r w:rsidRPr="00613229">
        <w:t xml:space="preserve"> avec distinction des murs, ennemis et joueurs.</w:t>
      </w:r>
    </w:p>
    <w:p w:rsidR="00CD6DBE" w:rsidRDefault="00CD6DBE" w:rsidP="00CD6DBE">
      <w:pPr>
        <w:pStyle w:val="Titre2"/>
      </w:pPr>
      <w:bookmarkStart w:id="2" w:name="_Toc512436763"/>
      <w:r>
        <w:t>Fonctionnalités apportées au jeu de base</w:t>
      </w:r>
      <w:bookmarkEnd w:id="2"/>
    </w:p>
    <w:p w:rsidR="00CD6DBE" w:rsidRDefault="00CD6DBE" w:rsidP="00CD6DBE">
      <w:pPr>
        <w:pStyle w:val="Titre3"/>
      </w:pPr>
      <w:bookmarkStart w:id="3" w:name="_Toc512436764"/>
      <w:r>
        <w:t>Bonus de bombes</w:t>
      </w:r>
      <w:bookmarkEnd w:id="3"/>
    </w:p>
    <w:p w:rsidR="00CD6DBE" w:rsidRDefault="00CD6DBE" w:rsidP="00CD6DBE">
      <w:proofErr w:type="spellStart"/>
      <w:r w:rsidRPr="00613229">
        <w:rPr>
          <w:rFonts w:ascii="American Typewriter" w:hAnsi="American Typewriter"/>
        </w:rPr>
        <w:t>Bomb</w:t>
      </w:r>
      <w:proofErr w:type="spellEnd"/>
      <w:r w:rsidRPr="00613229">
        <w:rPr>
          <w:rFonts w:ascii="American Typewriter" w:hAnsi="American Typewriter"/>
        </w:rPr>
        <w:t xml:space="preserve"> Up</w:t>
      </w:r>
      <w:r>
        <w:rPr>
          <w:rFonts w:ascii="American Typewriter" w:hAnsi="American Typewriter"/>
        </w:rPr>
        <w:t> </w:t>
      </w:r>
      <w:r>
        <w:t xml:space="preserve">: Ce bonus se présente sous la forme d'une bombe. Il augmente le nombre de bombes que peut poser simultanément le </w:t>
      </w:r>
      <w:proofErr w:type="spellStart"/>
      <w:r>
        <w:t>Bomberman</w:t>
      </w:r>
      <w:proofErr w:type="spellEnd"/>
      <w:r>
        <w:t>.</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w:t>
      </w:r>
      <w:proofErr w:type="spellStart"/>
      <w:r w:rsidRPr="00613229">
        <w:rPr>
          <w:rFonts w:ascii="American Typewriter" w:hAnsi="American Typewriter"/>
        </w:rPr>
        <w:t>Bomb</w:t>
      </w:r>
      <w:proofErr w:type="spellEnd"/>
      <w:r w:rsidRPr="00613229">
        <w:rPr>
          <w:rFonts w:ascii="American Typewriter" w:hAnsi="American Typewriter"/>
        </w:rPr>
        <w:t xml:space="preserve"> (</w:t>
      </w:r>
      <w:proofErr w:type="spellStart"/>
      <w:r w:rsidRPr="00613229">
        <w:rPr>
          <w:rFonts w:ascii="American Typewriter" w:hAnsi="American Typewriter"/>
        </w:rPr>
        <w:t>Nuke</w:t>
      </w:r>
      <w:proofErr w:type="spellEnd"/>
      <w:r w:rsidRPr="00613229">
        <w:rPr>
          <w:rFonts w:ascii="American Typewriter" w:hAnsi="American Typewriter"/>
        </w:rPr>
        <w:t xml:space="preserve"> </w:t>
      </w:r>
      <w:proofErr w:type="spellStart"/>
      <w:r w:rsidRPr="00613229">
        <w:rPr>
          <w:rFonts w:ascii="American Typewriter" w:hAnsi="American Typewriter"/>
        </w:rPr>
        <w:t>Bomb</w:t>
      </w:r>
      <w:proofErr w:type="spellEnd"/>
      <w:r w:rsidRPr="00613229">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4" w:name="_Toc512436765"/>
      <w:r>
        <w:t>Ennemis originaux</w:t>
      </w:r>
      <w:bookmarkEnd w:id="4"/>
      <w:r>
        <w:t xml:space="preserve"> </w:t>
      </w:r>
    </w:p>
    <w:p w:rsidR="00CD6DBE" w:rsidRDefault="00CD6DBE" w:rsidP="00CD6DBE">
      <w:r>
        <w:t xml:space="preserve">Notre </w:t>
      </w:r>
      <w:proofErr w:type="spellStart"/>
      <w:r>
        <w:t>NukeMap</w:t>
      </w:r>
      <w:proofErr w:type="spellEnd"/>
      <w:r>
        <w:t xml:space="preserve"> met en place des ennemis divers, chacun avec ses spécificités et pouvoirs (simplifiés pour rendre le jeu accessible à tous).</w:t>
      </w:r>
    </w:p>
    <w:p w:rsidR="00CD6DBE" w:rsidRDefault="00CD6DBE" w:rsidP="00CD6DBE">
      <w:proofErr w:type="spellStart"/>
      <w:r w:rsidRPr="008A2A77">
        <w:rPr>
          <w:rFonts w:ascii="American Typewriter" w:hAnsi="American Typewriter"/>
        </w:rPr>
        <w:t>Creeper</w:t>
      </w:r>
      <w:proofErr w:type="spellEnd"/>
      <w:r w:rsidRPr="008A2A77">
        <w:rPr>
          <w:rFonts w:ascii="American Typewriter" w:hAnsi="American Typewriter"/>
        </w:rPr>
        <w:t xml:space="preserve"> (ennemi du jeu Minecraft)</w:t>
      </w:r>
      <w:r>
        <w:t> : en remplacement des ennemis de base.</w:t>
      </w:r>
    </w:p>
    <w:p w:rsidR="00CD6DBE" w:rsidRDefault="00CD6DBE" w:rsidP="00CD6DBE">
      <w:proofErr w:type="spellStart"/>
      <w:r w:rsidRPr="008A2A77">
        <w:rPr>
          <w:rFonts w:ascii="American Typewriter" w:hAnsi="American Typewriter"/>
        </w:rPr>
        <w:t>Enderman</w:t>
      </w:r>
      <w:proofErr w:type="spellEnd"/>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5" w:name="_Toc512436766"/>
      <w:r>
        <w:t>Apparition des monstres</w:t>
      </w:r>
      <w:bookmarkEnd w:id="5"/>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6" w:name="_Toc512436767"/>
      <w:r>
        <w:lastRenderedPageBreak/>
        <w:t>Calcul des scores</w:t>
      </w:r>
      <w:bookmarkEnd w:id="6"/>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433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Action</w:t>
            </w:r>
          </w:p>
        </w:tc>
        <w:tc>
          <w:tcPr>
            <w:tcW w:w="4814" w:type="dxa"/>
            <w:vAlign w:val="center"/>
          </w:tcPr>
          <w:p w:rsidR="00CD6DBE" w:rsidRPr="008A2A77" w:rsidRDefault="00CD6DBE" w:rsidP="004334ED">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t>É</w:t>
            </w:r>
            <w:r w:rsidRPr="008A2A77">
              <w:t>limination joueur</w:t>
            </w:r>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Première élimination de joueur</w:t>
            </w:r>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 xml:space="preserve">Elimination monstre </w:t>
            </w:r>
            <w:proofErr w:type="spellStart"/>
            <w:r w:rsidRPr="008A2A77">
              <w:t>creeper</w:t>
            </w:r>
            <w:proofErr w:type="spellEnd"/>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t xml:space="preserve">Élimination monstre </w:t>
            </w:r>
            <w:proofErr w:type="spellStart"/>
            <w:r>
              <w:t>ende</w:t>
            </w:r>
            <w:r w:rsidRPr="008A2A77">
              <w:t>rman</w:t>
            </w:r>
            <w:proofErr w:type="spellEnd"/>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Destruction</w:t>
            </w:r>
            <w:r>
              <w:t xml:space="preserve"> de</w:t>
            </w:r>
            <w:r w:rsidRPr="008A2A77">
              <w:t xml:space="preserve"> bloc</w:t>
            </w:r>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Dernier survivant</w:t>
            </w:r>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7" w:name="_Toc512436768"/>
    </w:p>
    <w:p w:rsidR="00CD6DBE" w:rsidRDefault="00CD6DBE" w:rsidP="00CD6DBE">
      <w:pPr>
        <w:pStyle w:val="Titre1"/>
      </w:pPr>
      <w:r>
        <w:lastRenderedPageBreak/>
        <w:t>Fonctionnement général</w:t>
      </w:r>
      <w:bookmarkEnd w:id="7"/>
    </w:p>
    <w:p w:rsidR="00CD6DBE" w:rsidRDefault="00CD6DBE" w:rsidP="00CD6DBE">
      <w:r>
        <w:t xml:space="preserve">Pour l’implémentation de notre </w:t>
      </w:r>
      <w:proofErr w:type="spellStart"/>
      <w:r>
        <w:t>NukeMap</w:t>
      </w:r>
      <w:proofErr w:type="spellEnd"/>
      <w:r>
        <w:t>, une liste de priorités des fonctionnalités et l’ordre de leur mise en place s’avèrent requis pour un suivi continu du jeu.</w:t>
      </w:r>
    </w:p>
    <w:p w:rsidR="00CD6DBE" w:rsidRDefault="00CD6DBE" w:rsidP="00CD6DBE">
      <w:pPr>
        <w:pStyle w:val="Titre2"/>
      </w:pPr>
      <w:bookmarkStart w:id="8" w:name="_Toc512436769"/>
      <w:r>
        <w:t>Priorités de la mise en place du jeu</w:t>
      </w:r>
      <w:bookmarkEnd w:id="8"/>
    </w:p>
    <w:p w:rsidR="00CD6DBE" w:rsidRDefault="00CD6DBE" w:rsidP="00CD6DBE">
      <w:pPr>
        <w:pStyle w:val="Paragraphedeliste"/>
        <w:numPr>
          <w:ilvl w:val="0"/>
          <w:numId w:val="3"/>
        </w:numPr>
      </w:pPr>
      <w:r>
        <w:t xml:space="preserve">Création et affichage d'une </w:t>
      </w:r>
      <w:proofErr w:type="spellStart"/>
      <w:r>
        <w:t>map</w:t>
      </w:r>
      <w:proofErr w:type="spellEnd"/>
    </w:p>
    <w:p w:rsidR="00CD6DBE" w:rsidRDefault="00CD6DBE" w:rsidP="00CD6DBE">
      <w:pPr>
        <w:pStyle w:val="Paragraphedeliste"/>
        <w:numPr>
          <w:ilvl w:val="0"/>
          <w:numId w:val="3"/>
        </w:numPr>
      </w:pPr>
      <w:r>
        <w:t xml:space="preserve">Possibilité de se déplacer dans la </w:t>
      </w:r>
      <w:proofErr w:type="spellStart"/>
      <w:r>
        <w:t>map</w:t>
      </w:r>
      <w:proofErr w:type="spellEnd"/>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w:t>
      </w:r>
      <w:proofErr w:type="spellStart"/>
      <w:r>
        <w:t>ups</w:t>
      </w:r>
      <w:proofErr w:type="spellEnd"/>
      <w:r>
        <w:t>…</w:t>
      </w:r>
    </w:p>
    <w:p w:rsidR="00CD6DBE" w:rsidRDefault="00CD6DBE" w:rsidP="00CD6DBE">
      <w:pPr>
        <w:pStyle w:val="Titre2"/>
      </w:pPr>
      <w:bookmarkStart w:id="9" w:name="_Toc512436770"/>
      <w:r>
        <w:t>Fonctionnalités optionnelles (si le temps le permet)</w:t>
      </w:r>
      <w:bookmarkEnd w:id="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 xml:space="preserve">Gestion du </w:t>
      </w:r>
      <w:proofErr w:type="spellStart"/>
      <w:r>
        <w:t>timer</w:t>
      </w:r>
      <w:proofErr w:type="spellEnd"/>
      <w:r>
        <w:t xml:space="preserve"> : fin de la partie à la fin du temps imparti</w:t>
      </w:r>
    </w:p>
    <w:p w:rsidR="00CD6DBE" w:rsidRDefault="00CD6DBE" w:rsidP="00CD6DBE"/>
    <w:p w:rsidR="00CD6DBE" w:rsidRDefault="00CD6DBE" w:rsidP="00CD6DBE"/>
    <w:p w:rsidR="00CD6DBE" w:rsidRDefault="00CD6DBE" w:rsidP="00CD6DBE">
      <w:r>
        <w:br w:type="page"/>
      </w:r>
      <w:bookmarkStart w:id="10" w:name="_Toc512436771"/>
    </w:p>
    <w:p w:rsidR="00CD6DBE" w:rsidRDefault="00CD6DBE" w:rsidP="00CD6DBE">
      <w:pPr>
        <w:pStyle w:val="Titre1"/>
      </w:pPr>
      <w:r>
        <w:lastRenderedPageBreak/>
        <w:t>Interface client-serveur</w:t>
      </w:r>
      <w:bookmarkEnd w:id="10"/>
    </w:p>
    <w:p w:rsidR="00CD6DBE" w:rsidRDefault="00CD6DBE" w:rsidP="00CD6DBE">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11" w:name="_Toc512436772"/>
      <w:r w:rsidRPr="00D312BA">
        <w:t xml:space="preserve">Interface de </w:t>
      </w:r>
      <w:r>
        <w:t>présentation</w:t>
      </w:r>
      <w:r w:rsidRPr="00D312BA">
        <w:t xml:space="preserve"> du jeu de la map (accueil)</w:t>
      </w:r>
      <w:bookmarkEnd w:id="11"/>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12" w:name="_Toc512436773"/>
      <w:r>
        <w:t>Interface du jeu une fois lancé (partie en cours)</w:t>
      </w:r>
      <w:bookmarkEnd w:id="12"/>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13" w:name="_Toc512436774"/>
      <w:r w:rsidRPr="00D312BA">
        <w:lastRenderedPageBreak/>
        <w:t>Interface d’affichage de tous les scores et statistiques en fin de partie</w:t>
      </w:r>
      <w:bookmarkEnd w:id="13"/>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14" w:name="_Toc512436775"/>
      <w:r>
        <w:lastRenderedPageBreak/>
        <w:t>Modèle MVC</w:t>
      </w:r>
      <w:bookmarkEnd w:id="14"/>
    </w:p>
    <w:p w:rsidR="00CD6DBE" w:rsidRDefault="00CD6DBE" w:rsidP="00CD6DBE">
      <w:pPr>
        <w:pStyle w:val="Titre2"/>
      </w:pPr>
      <w:bookmarkStart w:id="15" w:name="_Toc512436776"/>
      <w:r>
        <w:t>Client</w:t>
      </w:r>
      <w:bookmarkEnd w:id="15"/>
    </w:p>
    <w:p w:rsidR="00CD6DBE" w:rsidRPr="00D312BA" w:rsidRDefault="00CD6DBE" w:rsidP="00CD6DBE">
      <w:pPr>
        <w:jc w:val="center"/>
      </w:pPr>
      <w:r>
        <w:rPr>
          <w:noProof/>
        </w:rPr>
        <w:drawing>
          <wp:inline distT="0" distB="0" distL="0" distR="0" wp14:anchorId="2E200491" wp14:editId="1D5BF57C">
            <wp:extent cx="4086225" cy="28860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a:blip r:embed="rId11">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inline>
        </w:drawing>
      </w:r>
    </w:p>
    <w:p w:rsidR="00CD6DBE" w:rsidRDefault="00CD6DBE" w:rsidP="00CD6DBE">
      <w:pPr>
        <w:pStyle w:val="Titre2"/>
      </w:pPr>
      <w:bookmarkStart w:id="16" w:name="_Toc512436777"/>
      <w:r>
        <w:t>Serveur</w:t>
      </w:r>
      <w:bookmarkEnd w:id="16"/>
    </w:p>
    <w:p w:rsidR="00301A39" w:rsidRDefault="00CD6DBE" w:rsidP="00CD6DBE">
      <w:pPr>
        <w:jc w:val="center"/>
      </w:pPr>
      <w:r>
        <w:rPr>
          <w:noProof/>
        </w:rPr>
        <w:lastRenderedPageBreak/>
        <w:drawing>
          <wp:inline distT="0" distB="0" distL="0" distR="0" wp14:anchorId="6BE56279" wp14:editId="59FFA049">
            <wp:extent cx="6120130" cy="51295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5129530"/>
                    </a:xfrm>
                    <a:prstGeom prst="rect">
                      <a:avLst/>
                    </a:prstGeom>
                  </pic:spPr>
                </pic:pic>
              </a:graphicData>
            </a:graphic>
          </wp:inline>
        </w:drawing>
      </w:r>
    </w:p>
    <w:p w:rsidR="00301A39" w:rsidRDefault="00301A39" w:rsidP="00301A39"/>
    <w:p w:rsidR="00301A39" w:rsidRDefault="00301A39" w:rsidP="00301A39">
      <w:r>
        <w:br w:type="page"/>
      </w:r>
    </w:p>
    <w:p w:rsidR="00CD6DBE" w:rsidRPr="005C0D80" w:rsidRDefault="00CD6DBE" w:rsidP="00CD6DBE">
      <w:pPr>
        <w:pStyle w:val="Titre1"/>
      </w:pPr>
      <w:bookmarkStart w:id="17" w:name="_Toc512436778"/>
      <w:r w:rsidRPr="005C0D80">
        <w:lastRenderedPageBreak/>
        <w:t xml:space="preserve">cas d’utilisation </w:t>
      </w:r>
      <w:bookmarkStart w:id="18" w:name="_Hlk512363322"/>
      <w:r>
        <w:t>générale</w:t>
      </w:r>
      <w:bookmarkEnd w:id="17"/>
      <w:bookmarkEnd w:id="18"/>
    </w:p>
    <w:p w:rsidR="00CD6DBE" w:rsidRDefault="00CD6DBE" w:rsidP="00CD6DBE">
      <w:pPr>
        <w:pStyle w:val="Titre2"/>
      </w:pPr>
      <w:bookmarkStart w:id="19" w:name="_Toc512436779"/>
      <w:r w:rsidRPr="005C0D80">
        <w:t xml:space="preserve">Diagramme de cas d’utilisation </w:t>
      </w:r>
      <w:r>
        <w:t>générale</w:t>
      </w:r>
      <w:bookmarkEnd w:id="19"/>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20" w:name="_Toc512436780"/>
      <w:r>
        <w:t>Player</w:t>
      </w:r>
      <w:bookmarkEnd w:id="2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jc w:val="both"/>
      </w:pPr>
      <w:r>
        <w:t>Menu : écran d'accueil affiché lors du lancement de l'application, contient trois</w:t>
      </w:r>
      <w:bookmarkStart w:id="21" w:name="_GoBack"/>
      <w:bookmarkEnd w:id="21"/>
      <w:r>
        <w:t xml:space="preserve">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CD6DBE" w:rsidRDefault="00CD6DBE" w:rsidP="00CD6DBE">
      <w:pPr>
        <w:pStyle w:val="Paragraphedeliste"/>
        <w:numPr>
          <w:ilvl w:val="0"/>
          <w:numId w:val="5"/>
        </w:numPr>
        <w:jc w:val="both"/>
      </w:pPr>
      <w:r>
        <w:t xml:space="preserve">Start </w:t>
      </w:r>
      <w:proofErr w:type="spellStart"/>
      <w:r>
        <w:t>game</w:t>
      </w:r>
      <w:proofErr w:type="spellEnd"/>
      <w:r>
        <w:t xml:space="preserve"> : permet de lancer une partie, de base à 2 joueurs.</w:t>
      </w:r>
    </w:p>
    <w:p w:rsidR="00CD6DBE" w:rsidRDefault="00CD6DBE" w:rsidP="00CD6DBE">
      <w:pPr>
        <w:pStyle w:val="Paragraphedeliste"/>
        <w:numPr>
          <w:ilvl w:val="0"/>
          <w:numId w:val="5"/>
        </w:numPr>
        <w:jc w:val="both"/>
      </w:pPr>
      <w:proofErr w:type="spellStart"/>
      <w:r>
        <w:t>View</w:t>
      </w:r>
      <w:proofErr w:type="spellEnd"/>
      <w:r>
        <w:t xml:space="preserve"> score : affiche un </w:t>
      </w:r>
      <w:proofErr w:type="spellStart"/>
      <w:r>
        <w:t>leaderboard</w:t>
      </w:r>
      <w:proofErr w:type="spellEnd"/>
      <w:r>
        <w:t xml:space="preserve"> contenant le top 10 des scores enregistrés dans l</w:t>
      </w:r>
      <w:r w:rsidR="00E108C7">
        <w:t>a</w:t>
      </w:r>
      <w:r>
        <w:t xml:space="preserve"> base de données.</w:t>
      </w:r>
    </w:p>
    <w:p w:rsidR="00CD6DBE" w:rsidRDefault="00CD6DBE" w:rsidP="00CD6DBE">
      <w:pPr>
        <w:pStyle w:val="Paragraphedeliste"/>
        <w:numPr>
          <w:ilvl w:val="0"/>
          <w:numId w:val="5"/>
        </w:numPr>
        <w:jc w:val="both"/>
      </w:pPr>
      <w:proofErr w:type="spellStart"/>
      <w:r>
        <w:t>Username</w:t>
      </w:r>
      <w:proofErr w:type="spellEnd"/>
      <w:r>
        <w:t xml:space="preserve"> : champs de texte permettant au joueur d'entrer un nom d'utilisateur qui sera utilisé pour enregistrer son score.</w:t>
      </w:r>
    </w:p>
    <w:p w:rsidR="00CD6DBE" w:rsidRDefault="00CD6DBE" w:rsidP="00CD6DBE">
      <w:pPr>
        <w:pStyle w:val="Paragraphedeliste"/>
        <w:numPr>
          <w:ilvl w:val="0"/>
          <w:numId w:val="5"/>
        </w:numPr>
        <w:jc w:val="both"/>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jc w:val="both"/>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jc w:val="both"/>
      </w:pPr>
      <w:r>
        <w:t xml:space="preserve">Exit </w:t>
      </w:r>
      <w:proofErr w:type="spellStart"/>
      <w:r>
        <w:t>game</w:t>
      </w:r>
      <w:proofErr w:type="spellEnd"/>
      <w:r>
        <w:t xml:space="preserve"> : quitte la partie pour retourner sur le menu, le joueur qui décide de quitter une partie en cours sera considéré comme perdant.</w:t>
      </w:r>
    </w:p>
    <w:p w:rsidR="00CD6DBE" w:rsidRDefault="00CD6DBE" w:rsidP="00CD6DBE">
      <w:pPr>
        <w:pStyle w:val="Titre2"/>
      </w:pPr>
      <w:bookmarkStart w:id="22" w:name="_Toc512436781"/>
      <w:r>
        <w:t>Admin</w:t>
      </w:r>
      <w:bookmarkEnd w:id="2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jc w:val="both"/>
      </w:pPr>
      <w:r w:rsidRPr="00621086">
        <w:t>Reset scores : réinitialise tous les scores.</w:t>
      </w:r>
    </w:p>
    <w:p w:rsidR="00CD6DBE" w:rsidRDefault="00CD6DBE" w:rsidP="00CD6DBE">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p>
    <w:p w:rsidR="00301A39" w:rsidRDefault="00301A39" w:rsidP="00301A39">
      <w:pPr>
        <w:pStyle w:val="Titre1"/>
      </w:pPr>
      <w:bookmarkStart w:id="23" w:name="_Toc512436782"/>
      <w:r>
        <w:lastRenderedPageBreak/>
        <w:t>Échange entre le serveur et le client</w:t>
      </w:r>
      <w:bookmarkEnd w:id="23"/>
    </w:p>
    <w:p w:rsidR="00301A39" w:rsidRDefault="00301A39" w:rsidP="00301A39">
      <w:r>
        <w:t>Partage des responsabilités entre le serveur et le client : Qui fait quoi ?</w:t>
      </w:r>
    </w:p>
    <w:p w:rsidR="00301A39" w:rsidRDefault="00301A39" w:rsidP="00301A39">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24" w:name="_Toc512436783"/>
      <w:r w:rsidRPr="00CF7E4B">
        <w:t>Protocole d’échange Client-Serveur</w:t>
      </w:r>
      <w:bookmarkEnd w:id="24"/>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lastRenderedPageBreak/>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25" w:name="_Toc512436784"/>
      <w:r>
        <w:lastRenderedPageBreak/>
        <w:t>Comment se déroulent le lancement du jeu et sa fin ?</w:t>
      </w:r>
      <w:bookmarkEnd w:id="25"/>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26" w:name="_Toc512436785"/>
      <w:r>
        <w:t>Base de données</w:t>
      </w:r>
      <w:bookmarkEnd w:id="26"/>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1A39" w:rsidRDefault="00301A39" w:rsidP="00301A39">
      <w:pPr>
        <w:pStyle w:val="Titre1"/>
      </w:pPr>
      <w:bookmarkStart w:id="27" w:name="_Toc512436786"/>
      <w:r>
        <w:t>Les différentes responsabilités au sein de la NUKETEAM</w:t>
      </w:r>
      <w:bookmarkEnd w:id="27"/>
    </w:p>
    <w:p w:rsidR="00301A39" w:rsidRDefault="00301A39" w:rsidP="00301A39">
      <w:pPr>
        <w:pStyle w:val="Paragraphedeliste"/>
        <w:numPr>
          <w:ilvl w:val="0"/>
          <w:numId w:val="7"/>
        </w:numPr>
        <w:jc w:val="both"/>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301A39" w:rsidRDefault="00301A39" w:rsidP="00301A39">
      <w:pPr>
        <w:pStyle w:val="Paragraphedeliste"/>
        <w:numPr>
          <w:ilvl w:val="0"/>
          <w:numId w:val="7"/>
        </w:numPr>
        <w:jc w:val="both"/>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301A39" w:rsidRDefault="00301A39" w:rsidP="00301A39">
      <w:pPr>
        <w:pStyle w:val="Paragraphedeliste"/>
        <w:numPr>
          <w:ilvl w:val="0"/>
          <w:numId w:val="7"/>
        </w:numPr>
        <w:jc w:val="both"/>
      </w:pPr>
      <w:r>
        <w:t xml:space="preserve">Dejvid MUAREMI est le </w:t>
      </w:r>
      <w:proofErr w:type="spellStart"/>
      <w:r>
        <w:t>product</w:t>
      </w:r>
      <w:proofErr w:type="spellEnd"/>
      <w:r>
        <w:t xml:space="preserve"> designer (Le bon)</w:t>
      </w:r>
    </w:p>
    <w:p w:rsidR="00301A39" w:rsidRDefault="00301A39" w:rsidP="00301A39">
      <w:pPr>
        <w:pStyle w:val="Paragraphedeliste"/>
        <w:numPr>
          <w:ilvl w:val="0"/>
          <w:numId w:val="7"/>
        </w:numPr>
        <w:jc w:val="both"/>
      </w:pPr>
      <w:r>
        <w:t>Romain GALLAY est le testeur (La brute)</w:t>
      </w:r>
    </w:p>
    <w:p w:rsidR="00301A39" w:rsidRDefault="00301A39" w:rsidP="00301A39">
      <w:pPr>
        <w:pStyle w:val="Paragraphedeliste"/>
        <w:numPr>
          <w:ilvl w:val="0"/>
          <w:numId w:val="7"/>
        </w:numPr>
        <w:jc w:val="both"/>
      </w:pPr>
      <w:proofErr w:type="spellStart"/>
      <w:r>
        <w:t>Eric</w:t>
      </w:r>
      <w:proofErr w:type="spellEnd"/>
      <w:r>
        <w:t xml:space="preserve"> le François, aka E.L.S est le </w:t>
      </w:r>
      <w:proofErr w:type="spellStart"/>
      <w:r>
        <w:t>product</w:t>
      </w:r>
      <w:proofErr w:type="spellEnd"/>
      <w:r>
        <w:t xml:space="preserve"> </w:t>
      </w:r>
      <w:proofErr w:type="spellStart"/>
      <w:r>
        <w:t>owner</w:t>
      </w:r>
      <w:proofErr w:type="spellEnd"/>
    </w:p>
    <w:p w:rsidR="00CD6DBE" w:rsidRDefault="00CD6DBE" w:rsidP="00CD6DBE">
      <w:pPr>
        <w:rPr>
          <w:rFonts w:cs="Times New Roman"/>
        </w:rPr>
      </w:pPr>
    </w:p>
    <w:p w:rsidR="008D6EC2" w:rsidRPr="00341C64" w:rsidRDefault="008D6EC2" w:rsidP="0067018A">
      <w:pPr>
        <w:jc w:val="both"/>
        <w:rPr>
          <w:rFonts w:cs="Times New Roman"/>
        </w:rPr>
      </w:pPr>
    </w:p>
    <w:p w:rsidR="0067018A" w:rsidRPr="00341C64" w:rsidRDefault="0067018A" w:rsidP="0067018A">
      <w:pPr>
        <w:jc w:val="both"/>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28" w:name="_Toc512436787"/>
      <w:bookmarkStart w:id="29" w:name="_Hlk512601350"/>
      <w:r>
        <w:rPr>
          <w:rFonts w:eastAsia="Arial Unicode MS"/>
        </w:rPr>
        <w:lastRenderedPageBreak/>
        <w:t>Backlog de produit</w:t>
      </w:r>
      <w:bookmarkEnd w:id="28"/>
    </w:p>
    <w:tbl>
      <w:tblPr>
        <w:tblStyle w:val="TableauGrille4-Accentuation2"/>
        <w:tblW w:w="5000" w:type="pct"/>
        <w:tblLook w:val="04A0" w:firstRow="1" w:lastRow="0" w:firstColumn="1" w:lastColumn="0" w:noHBand="0" w:noVBand="1"/>
      </w:tblPr>
      <w:tblGrid>
        <w:gridCol w:w="2305"/>
        <w:gridCol w:w="1292"/>
        <w:gridCol w:w="5494"/>
        <w:gridCol w:w="1020"/>
        <w:gridCol w:w="1656"/>
        <w:gridCol w:w="1525"/>
        <w:gridCol w:w="702"/>
      </w:tblGrid>
      <w:tr w:rsidR="00301A39" w:rsidRPr="009A11A7" w:rsidTr="004334E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bookmarkEnd w:id="29"/>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Name</w:t>
            </w:r>
          </w:p>
        </w:tc>
        <w:tc>
          <w:tcPr>
            <w:tcW w:w="744"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State</w:t>
            </w:r>
          </w:p>
        </w:tc>
        <w:tc>
          <w:tcPr>
            <w:tcW w:w="4039"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description</w:t>
            </w:r>
            <w:proofErr w:type="gramEnd"/>
          </w:p>
        </w:tc>
        <w:tc>
          <w:tcPr>
            <w:tcW w:w="683"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Effort</w:t>
            </w:r>
          </w:p>
        </w:tc>
        <w:tc>
          <w:tcPr>
            <w:tcW w:w="940"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9A11A7">
              <w:rPr>
                <w:rFonts w:ascii="Arial" w:eastAsia="Times New Roman" w:hAnsi="Arial" w:cs="Arial"/>
                <w:lang w:eastAsia="fr-CH"/>
              </w:rPr>
              <w:t>todoDate</w:t>
            </w:r>
            <w:proofErr w:type="spellEnd"/>
            <w:proofErr w:type="gramEnd"/>
          </w:p>
        </w:tc>
        <w:tc>
          <w:tcPr>
            <w:tcW w:w="1121"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Type</w:t>
            </w:r>
          </w:p>
        </w:tc>
        <w:tc>
          <w:tcPr>
            <w:tcW w:w="480" w:type="dxa"/>
            <w:noWrap/>
            <w:vAlign w:val="center"/>
            <w:hideMark/>
          </w:tcPr>
          <w:p w:rsidR="00301A39" w:rsidRPr="009A11A7" w:rsidRDefault="00301A39" w:rsidP="004334ED">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9A11A7">
              <w:rPr>
                <w:rFonts w:ascii="Arial" w:eastAsia="Times New Roman" w:hAnsi="Arial" w:cs="Arial"/>
                <w:lang w:eastAsia="fr-CH"/>
              </w:rPr>
              <w:t>uid</w:t>
            </w:r>
            <w:proofErr w:type="spellEnd"/>
            <w:proofErr w:type="gramEnd"/>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 (bruitages explosion des bombes, musique de fond)</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Démarrage d'une partie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E108C7"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É</w:t>
            </w:r>
            <w:r w:rsidR="00301A39" w:rsidRPr="009A11A7">
              <w:rPr>
                <w:rFonts w:ascii="Arial" w:eastAsia="Times New Roman" w:hAnsi="Arial" w:cs="Arial"/>
                <w:lang w:eastAsia="fr-CH"/>
              </w:rPr>
              <w:t>cran de chargement, attente des autres joueurs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16</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Déplacement des joueurs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joueurs dans l'environnement graphique (déplacement contrôlé par l'utilisateur)</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bonus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bonus de bombes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12</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contraintes de collisions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collisions dans le plan</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4</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Mise en place de l'interface graphique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Avoir une interface graphique permettant d'avoir un premier aperçu du rendu graphique statique (sans déplacement possible des personnages).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Protocole de communication</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Protocole de communication client/serveur</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34.00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11</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Barre d'infos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Barre d'infos contenant le score, la vie, et les bonus de bombes.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7</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Création d'un Personnage</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Implémentation d'un personnage (points de vie, déplacement, collision, Texture, position)</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Déplacement des ennemis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ennemis de manière aléatoire dans l'environnement graphique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21.00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17</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 la victoire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Gestion de la victoire </w:t>
            </w:r>
            <w:proofErr w:type="gramStart"/>
            <w:r w:rsidRPr="009A11A7">
              <w:rPr>
                <w:rFonts w:ascii="Arial" w:eastAsia="Times New Roman" w:hAnsi="Arial" w:cs="Arial"/>
                <w:lang w:eastAsia="fr-CH"/>
              </w:rPr>
              <w:t>( écran</w:t>
            </w:r>
            <w:proofErr w:type="gramEnd"/>
            <w:r w:rsidRPr="009A11A7">
              <w:rPr>
                <w:rFonts w:ascii="Arial" w:eastAsia="Times New Roman" w:hAnsi="Arial" w:cs="Arial"/>
                <w:lang w:eastAsia="fr-CH"/>
              </w:rPr>
              <w:t xml:space="preserve"> spécial?) Score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Posage de bombes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Possibilité de poser une bombe à un emplacement choisi par l'utilisateur.</w:t>
            </w:r>
            <w:r w:rsidRPr="009A11A7">
              <w:rPr>
                <w:rFonts w:ascii="Arial" w:eastAsia="Times New Roman" w:hAnsi="Arial" w:cs="Arial"/>
                <w:lang w:eastAsia="fr-CH"/>
              </w:rPr>
              <w:br/>
              <w:t>Disparaît après un temps donné</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Sch</w:t>
            </w:r>
            <w:r w:rsidR="00E108C7">
              <w:rPr>
                <w:rFonts w:ascii="Arial" w:eastAsia="Times New Roman" w:hAnsi="Arial" w:cs="Arial"/>
                <w:lang w:eastAsia="fr-CH"/>
              </w:rPr>
              <w:t>é</w:t>
            </w:r>
            <w:r w:rsidRPr="009A11A7">
              <w:rPr>
                <w:rFonts w:ascii="Arial" w:eastAsia="Times New Roman" w:hAnsi="Arial" w:cs="Arial"/>
                <w:lang w:eastAsia="fr-CH"/>
              </w:rPr>
              <w:t>ma global du projet</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19</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scores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Méthodes de gestion pour le score</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14</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explosion bombe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Animation explosion bombe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6</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lastRenderedPageBreak/>
              <w:t>Modèle des données persistantes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Modèle des données persistantes</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15:</w:t>
            </w:r>
            <w:proofErr w:type="gramEnd"/>
            <w:r w:rsidRPr="009A11A7">
              <w:rPr>
                <w:rFonts w:ascii="Arial" w:eastAsia="Times New Roman" w:hAnsi="Arial" w:cs="Arial"/>
                <w:lang w:eastAsia="fr-CH"/>
              </w:rPr>
              <w:t>20:07</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Spécialisation d'un Joueur</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Spécialisation d'un Joueur à partir d'un personnage.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40:08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Technical</w:t>
            </w:r>
            <w:proofErr w:type="spellEnd"/>
            <w:r w:rsidRPr="009A11A7">
              <w:rPr>
                <w:rFonts w:ascii="Arial" w:eastAsia="Times New Roman" w:hAnsi="Arial" w:cs="Arial"/>
                <w:lang w:eastAsia="fr-CH"/>
              </w:rPr>
              <w:t xml:space="preserve">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9</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Menu de départ</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9A11A7">
              <w:rPr>
                <w:rFonts w:ascii="Arial" w:eastAsia="Times New Roman" w:hAnsi="Arial" w:cs="Arial"/>
                <w:lang w:eastAsia="fr-CH"/>
              </w:rPr>
              <w:t>Planned</w:t>
            </w:r>
            <w:proofErr w:type="spellEnd"/>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Menu de </w:t>
            </w:r>
            <w:proofErr w:type="gramStart"/>
            <w:r w:rsidRPr="009A11A7">
              <w:rPr>
                <w:rFonts w:ascii="Arial" w:eastAsia="Times New Roman" w:hAnsi="Arial" w:cs="Arial"/>
                <w:lang w:eastAsia="fr-CH"/>
              </w:rPr>
              <w:t>départ(</w:t>
            </w:r>
            <w:proofErr w:type="gramEnd"/>
            <w:r w:rsidRPr="009A11A7">
              <w:rPr>
                <w:rFonts w:ascii="Arial" w:eastAsia="Times New Roman" w:hAnsi="Arial" w:cs="Arial"/>
                <w:lang w:eastAsia="fr-CH"/>
              </w:rPr>
              <w:t>Play, Score, login, exit)</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57:26</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15</w:t>
            </w:r>
          </w:p>
        </w:tc>
      </w:tr>
    </w:tbl>
    <w:p w:rsidR="00301A39" w:rsidRDefault="00301A39" w:rsidP="0067018A">
      <w:pPr>
        <w:jc w:val="both"/>
        <w:rPr>
          <w:rFonts w:cs="Times New Roman"/>
        </w:rPr>
      </w:pPr>
    </w:p>
    <w:p w:rsidR="00301A39" w:rsidRDefault="00301A39" w:rsidP="0067018A">
      <w:pPr>
        <w:jc w:val="both"/>
        <w:rPr>
          <w:rFonts w:cs="Times New Roman"/>
        </w:rPr>
      </w:pPr>
    </w:p>
    <w:p w:rsidR="00301A39" w:rsidRDefault="00301A39" w:rsidP="0067018A">
      <w:pPr>
        <w:jc w:val="both"/>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r w:rsidRPr="00301A39">
        <w:lastRenderedPageBreak/>
        <w:t>PLAN DES ITERATIONS</w:t>
      </w:r>
    </w:p>
    <w:p w:rsidR="00301A39" w:rsidRDefault="00301A39" w:rsidP="00301A39">
      <w:pPr>
        <w:pStyle w:val="Titre2"/>
      </w:pPr>
      <w:r w:rsidRPr="00301A39">
        <w:t>ITERATION 1</w:t>
      </w:r>
    </w:p>
    <w:p w:rsidR="00570F44" w:rsidRDefault="00570F44" w:rsidP="00570F44">
      <w:pPr>
        <w:pStyle w:val="Titre3"/>
      </w:pPr>
      <w:r w:rsidRPr="00570F44">
        <w:t>Objectifs</w:t>
      </w:r>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r w:rsidRPr="00301A39">
        <w:t xml:space="preserve">HISTOIRE </w:t>
      </w:r>
    </w:p>
    <w:p w:rsidR="00301A39" w:rsidRPr="00301A39" w:rsidRDefault="00301A39" w:rsidP="00301A39">
      <w:pPr>
        <w:pStyle w:val="Paragraphedeliste"/>
        <w:numPr>
          <w:ilvl w:val="0"/>
          <w:numId w:val="3"/>
        </w:numPr>
        <w:jc w:val="both"/>
        <w:rPr>
          <w:rFonts w:cs="Times New Roman"/>
        </w:rPr>
      </w:pPr>
      <w:r w:rsidRPr="00301A39">
        <w:rPr>
          <w:rFonts w:cs="Times New Roman"/>
        </w:rPr>
        <w:t>Mise en place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Création des différentes interfaces du jeu</w:t>
      </w:r>
    </w:p>
    <w:p w:rsidR="00301A39" w:rsidRPr="00301A39" w:rsidRDefault="00301A39" w:rsidP="00301A39">
      <w:pPr>
        <w:pStyle w:val="Paragraphedeliste"/>
        <w:numPr>
          <w:ilvl w:val="1"/>
          <w:numId w:val="3"/>
        </w:numPr>
        <w:jc w:val="both"/>
        <w:rPr>
          <w:rFonts w:cs="Times New Roman"/>
        </w:rPr>
      </w:pPr>
      <w:r w:rsidRPr="00301A39">
        <w:rPr>
          <w:rFonts w:cs="Times New Roman"/>
        </w:rPr>
        <w:t xml:space="preserve">Ajout </w:t>
      </w:r>
      <w:r w:rsidRPr="00301A39">
        <w:rPr>
          <w:rFonts w:cs="Times New Roman"/>
        </w:rPr>
        <w:t>des différents boutons</w:t>
      </w:r>
      <w:r w:rsidRPr="00301A39">
        <w:rPr>
          <w:rFonts w:cs="Times New Roman"/>
        </w:rPr>
        <w:t xml:space="preserve">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jc w:val="both"/>
        <w:rPr>
          <w:rFonts w:cs="Times New Roman"/>
        </w:rPr>
      </w:pPr>
      <w:r w:rsidRPr="00301A39">
        <w:rPr>
          <w:rFonts w:cs="Times New Roman"/>
        </w:rPr>
        <w:t>Schéma global du projet</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serveur</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client</w:t>
      </w:r>
    </w:p>
    <w:p w:rsidR="00301A39" w:rsidRPr="00301A39" w:rsidRDefault="00301A39" w:rsidP="00301A39">
      <w:pPr>
        <w:pStyle w:val="Paragraphedeliste"/>
        <w:numPr>
          <w:ilvl w:val="0"/>
          <w:numId w:val="3"/>
        </w:numPr>
        <w:jc w:val="both"/>
        <w:rPr>
          <w:rFonts w:cs="Times New Roman"/>
        </w:rPr>
      </w:pPr>
      <w:r w:rsidRPr="00301A39">
        <w:rPr>
          <w:rFonts w:cs="Times New Roman"/>
        </w:rPr>
        <w:t>Modèle des données persistantes</w:t>
      </w:r>
    </w:p>
    <w:p w:rsidR="00301A39" w:rsidRPr="00301A39" w:rsidRDefault="00301A39" w:rsidP="00301A39">
      <w:pPr>
        <w:pStyle w:val="Paragraphedeliste"/>
        <w:numPr>
          <w:ilvl w:val="1"/>
          <w:numId w:val="3"/>
        </w:numPr>
        <w:jc w:val="both"/>
        <w:rPr>
          <w:rFonts w:cs="Times New Roman"/>
        </w:rPr>
      </w:pPr>
      <w:r w:rsidRPr="00301A39">
        <w:rPr>
          <w:rFonts w:cs="Times New Roman"/>
        </w:rPr>
        <w:t>Structure du fichier JSON de score</w:t>
      </w:r>
    </w:p>
    <w:p w:rsidR="00301A39" w:rsidRPr="00301A39" w:rsidRDefault="00301A39" w:rsidP="00301A39">
      <w:pPr>
        <w:pStyle w:val="Paragraphedeliste"/>
        <w:numPr>
          <w:ilvl w:val="1"/>
          <w:numId w:val="3"/>
        </w:numPr>
        <w:jc w:val="both"/>
        <w:rPr>
          <w:rFonts w:cs="Times New Roman"/>
        </w:rPr>
      </w:pPr>
      <w:r w:rsidRPr="00301A39">
        <w:rPr>
          <w:rFonts w:cs="Times New Roman"/>
        </w:rPr>
        <w:t>Structure du fichier JSON de la carte de jeu</w:t>
      </w:r>
    </w:p>
    <w:p w:rsidR="00301A39" w:rsidRDefault="00301A39" w:rsidP="00301A39">
      <w:pPr>
        <w:pStyle w:val="Titre2"/>
      </w:pPr>
      <w:r w:rsidRPr="00301A39">
        <w:t>ITERATION 2</w:t>
      </w:r>
    </w:p>
    <w:p w:rsidR="00570F44" w:rsidRDefault="00570F44" w:rsidP="00570F44">
      <w:pPr>
        <w:pStyle w:val="Titre3"/>
      </w:pPr>
      <w:r w:rsidRPr="00570F44">
        <w:t>Objectifs</w:t>
      </w:r>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r w:rsidRPr="00301A39">
        <w:t xml:space="preserve">HISTOIRES </w:t>
      </w:r>
    </w:p>
    <w:p w:rsidR="00301A39" w:rsidRPr="00301A39" w:rsidRDefault="00301A39" w:rsidP="00301A39">
      <w:pPr>
        <w:pStyle w:val="Paragraphedeliste"/>
        <w:numPr>
          <w:ilvl w:val="0"/>
          <w:numId w:val="3"/>
        </w:numPr>
        <w:jc w:val="both"/>
        <w:rPr>
          <w:rFonts w:cs="Times New Roman"/>
        </w:rPr>
      </w:pPr>
      <w:r w:rsidRPr="00301A39">
        <w:rPr>
          <w:rFonts w:cs="Times New Roman"/>
        </w:rPr>
        <w:t>Protocole de communication</w:t>
      </w:r>
    </w:p>
    <w:p w:rsidR="00301A39" w:rsidRPr="00301A39" w:rsidRDefault="00301A39" w:rsidP="00301A39">
      <w:pPr>
        <w:pStyle w:val="Paragraphedeliste"/>
        <w:numPr>
          <w:ilvl w:val="0"/>
          <w:numId w:val="3"/>
        </w:numPr>
        <w:jc w:val="both"/>
        <w:rPr>
          <w:rFonts w:cs="Times New Roman"/>
        </w:rPr>
      </w:pPr>
      <w:r w:rsidRPr="00301A39">
        <w:rPr>
          <w:rFonts w:cs="Times New Roman"/>
        </w:rPr>
        <w:t>Création d’un personnage</w:t>
      </w:r>
    </w:p>
    <w:p w:rsidR="00301A39" w:rsidRDefault="00301A39" w:rsidP="00301A39">
      <w:pPr>
        <w:pStyle w:val="Titre2"/>
      </w:pPr>
      <w:r w:rsidRPr="00301A39">
        <w:t>ITERATION 3</w:t>
      </w:r>
    </w:p>
    <w:p w:rsidR="00570F44" w:rsidRDefault="00570F44" w:rsidP="00570F44">
      <w:pPr>
        <w:pStyle w:val="Titre3"/>
      </w:pPr>
      <w:r w:rsidRPr="00570F44">
        <w:t>Objectifs</w:t>
      </w:r>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joueur</w:t>
      </w:r>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ennemi</w:t>
      </w:r>
    </w:p>
    <w:p w:rsidR="00301A39" w:rsidRPr="00301A39" w:rsidRDefault="00301A39" w:rsidP="00301A39">
      <w:pPr>
        <w:pStyle w:val="Paragraphedeliste"/>
        <w:numPr>
          <w:ilvl w:val="0"/>
          <w:numId w:val="11"/>
        </w:numPr>
        <w:jc w:val="both"/>
        <w:rPr>
          <w:rFonts w:cs="Times New Roman"/>
        </w:rPr>
      </w:pPr>
      <w:r w:rsidRPr="00301A39">
        <w:rPr>
          <w:rFonts w:cs="Times New Roman"/>
        </w:rPr>
        <w:t>Déplacement des joueurs</w:t>
      </w:r>
    </w:p>
    <w:p w:rsidR="00301A39" w:rsidRDefault="00301A39" w:rsidP="00301A39">
      <w:pPr>
        <w:pStyle w:val="Paragraphedeliste"/>
        <w:numPr>
          <w:ilvl w:val="0"/>
          <w:numId w:val="11"/>
        </w:numPr>
        <w:jc w:val="both"/>
        <w:rPr>
          <w:rFonts w:cs="Times New Roman"/>
        </w:rPr>
      </w:pPr>
      <w:r w:rsidRPr="00301A39">
        <w:rPr>
          <w:rFonts w:cs="Times New Roman"/>
        </w:rPr>
        <w:t>Déplacement des ennemis</w:t>
      </w:r>
    </w:p>
    <w:p w:rsidR="00570F44" w:rsidRDefault="00570F44">
      <w:pPr>
        <w:rPr>
          <w:rFonts w:cs="Times New Roman"/>
        </w:rPr>
      </w:pPr>
      <w:r>
        <w:rPr>
          <w:rFonts w:cs="Times New Roman"/>
        </w:rPr>
        <w:br w:type="page"/>
      </w:r>
    </w:p>
    <w:p w:rsidR="00301A39" w:rsidRDefault="00301A39" w:rsidP="00301A39">
      <w:pPr>
        <w:pStyle w:val="Titre2"/>
      </w:pPr>
      <w:r w:rsidRPr="00301A39">
        <w:lastRenderedPageBreak/>
        <w:t>ITERATION 4</w:t>
      </w:r>
    </w:p>
    <w:p w:rsidR="00570F44" w:rsidRDefault="00570F44" w:rsidP="00570F44">
      <w:pPr>
        <w:pStyle w:val="Titre3"/>
      </w:pPr>
      <w:r w:rsidRPr="00570F44">
        <w:t>Objectifs</w:t>
      </w:r>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des contraintes de collisions</w:t>
      </w:r>
    </w:p>
    <w:p w:rsidR="00301A39" w:rsidRPr="00301A39" w:rsidRDefault="00301A39" w:rsidP="00301A39">
      <w:pPr>
        <w:pStyle w:val="Paragraphedeliste"/>
        <w:numPr>
          <w:ilvl w:val="0"/>
          <w:numId w:val="11"/>
        </w:numPr>
        <w:jc w:val="both"/>
        <w:rPr>
          <w:rFonts w:cs="Times New Roman"/>
        </w:rPr>
      </w:pPr>
      <w:r w:rsidRPr="00301A39">
        <w:rPr>
          <w:rFonts w:cs="Times New Roman"/>
        </w:rPr>
        <w:t>Posage de bombes</w:t>
      </w:r>
    </w:p>
    <w:p w:rsidR="00301A39" w:rsidRPr="00301A39" w:rsidRDefault="00301A39" w:rsidP="00301A39">
      <w:pPr>
        <w:pStyle w:val="Paragraphedeliste"/>
        <w:numPr>
          <w:ilvl w:val="0"/>
          <w:numId w:val="11"/>
        </w:numPr>
        <w:jc w:val="both"/>
        <w:rPr>
          <w:rFonts w:cs="Times New Roman"/>
        </w:rPr>
      </w:pPr>
      <w:r w:rsidRPr="00301A39">
        <w:rPr>
          <w:rFonts w:cs="Times New Roman"/>
        </w:rPr>
        <w:t>Gestion explosion de bombes</w:t>
      </w:r>
    </w:p>
    <w:p w:rsidR="00301A39" w:rsidRDefault="00301A39" w:rsidP="00301A39">
      <w:pPr>
        <w:pStyle w:val="Titre2"/>
      </w:pPr>
      <w:r w:rsidRPr="00301A39">
        <w:t>ITERATION 5</w:t>
      </w:r>
    </w:p>
    <w:p w:rsidR="00570F44" w:rsidRDefault="00570F44" w:rsidP="00570F44">
      <w:pPr>
        <w:pStyle w:val="Titre3"/>
      </w:pPr>
      <w:r w:rsidRPr="00570F44">
        <w:t>Objectifs</w:t>
      </w:r>
    </w:p>
    <w:p w:rsidR="00570F44" w:rsidRPr="00570F44" w:rsidRDefault="00570F44" w:rsidP="00570F44">
      <w:proofErr w:type="spellStart"/>
      <w:r w:rsidRPr="00570F44">
        <w:t>Impl</w:t>
      </w:r>
      <w:r w:rsidR="00E108C7">
        <w:t>ementers</w:t>
      </w:r>
      <w:proofErr w:type="spellEnd"/>
      <w:r w:rsidRPr="00570F44">
        <w:t xml:space="preserve"> les </w:t>
      </w:r>
      <w:proofErr w:type="spellStart"/>
      <w:r w:rsidRPr="00570F44">
        <w:t>bonus</w:t>
      </w:r>
      <w:r w:rsidR="00E108C7">
        <w:t>es</w:t>
      </w:r>
      <w:proofErr w:type="spellEnd"/>
      <w:r w:rsidR="00E108C7">
        <w:t xml:space="preserve"> </w:t>
      </w:r>
      <w:r w:rsidRPr="00570F44">
        <w:t>(power-up). Ajouter la barre d'information à l'écran de jeu. Rendre fonctionnel l'écran de menu et implémenter la gestion des scores (affichage et comptabilisation)</w:t>
      </w:r>
      <w:r>
        <w:t>.</w:t>
      </w:r>
    </w:p>
    <w:p w:rsidR="00301A39" w:rsidRPr="00301A39" w:rsidRDefault="00301A39" w:rsidP="00301A39">
      <w:pPr>
        <w:pStyle w:val="Titre3"/>
      </w:pPr>
      <w:r w:rsidRPr="00301A39">
        <w:t xml:space="preserve">HISTOIRES </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des bonus</w:t>
      </w:r>
    </w:p>
    <w:p w:rsidR="00301A39" w:rsidRPr="00301A39" w:rsidRDefault="00301A39" w:rsidP="00301A39">
      <w:pPr>
        <w:pStyle w:val="Paragraphedeliste"/>
        <w:numPr>
          <w:ilvl w:val="0"/>
          <w:numId w:val="11"/>
        </w:numPr>
        <w:jc w:val="both"/>
        <w:rPr>
          <w:rFonts w:cs="Times New Roman"/>
        </w:rPr>
      </w:pPr>
      <w:r w:rsidRPr="00301A39">
        <w:rPr>
          <w:rFonts w:cs="Times New Roman"/>
        </w:rPr>
        <w:t>Barre d’infos</w:t>
      </w:r>
    </w:p>
    <w:p w:rsidR="00301A39" w:rsidRDefault="00301A39" w:rsidP="00444C70">
      <w:pPr>
        <w:pStyle w:val="Paragraphedeliste"/>
        <w:numPr>
          <w:ilvl w:val="0"/>
          <w:numId w:val="11"/>
        </w:numPr>
        <w:jc w:val="both"/>
        <w:rPr>
          <w:rFonts w:cs="Times New Roman"/>
        </w:rPr>
      </w:pPr>
      <w:r w:rsidRPr="00301A39">
        <w:rPr>
          <w:rFonts w:cs="Times New Roman"/>
        </w:rPr>
        <w:t>Menu de départ</w:t>
      </w:r>
    </w:p>
    <w:p w:rsidR="00301A39" w:rsidRPr="00301A39" w:rsidRDefault="00301A39" w:rsidP="00444C70">
      <w:pPr>
        <w:pStyle w:val="Paragraphedeliste"/>
        <w:numPr>
          <w:ilvl w:val="0"/>
          <w:numId w:val="11"/>
        </w:numPr>
        <w:jc w:val="both"/>
        <w:rPr>
          <w:rFonts w:cs="Times New Roman"/>
        </w:rPr>
      </w:pPr>
      <w:r w:rsidRPr="00301A39">
        <w:rPr>
          <w:rFonts w:cs="Times New Roman"/>
        </w:rPr>
        <w:t>Gestion des scores</w:t>
      </w:r>
    </w:p>
    <w:p w:rsidR="00301A39" w:rsidRDefault="00301A39" w:rsidP="00301A39">
      <w:pPr>
        <w:pStyle w:val="Titre2"/>
      </w:pPr>
      <w:r w:rsidRPr="00301A39">
        <w:t>ITERATION 6</w:t>
      </w:r>
    </w:p>
    <w:p w:rsidR="00570F44" w:rsidRDefault="00570F44" w:rsidP="00570F44">
      <w:pPr>
        <w:pStyle w:val="Titre3"/>
      </w:pPr>
      <w:r w:rsidRPr="00570F44">
        <w:t>Objectifs</w:t>
      </w:r>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Démarrage d’une partie</w:t>
      </w:r>
    </w:p>
    <w:p w:rsidR="00301A39" w:rsidRDefault="00301A39" w:rsidP="00301A39">
      <w:pPr>
        <w:pStyle w:val="Paragraphedeliste"/>
        <w:numPr>
          <w:ilvl w:val="0"/>
          <w:numId w:val="11"/>
        </w:numPr>
        <w:jc w:val="both"/>
        <w:rPr>
          <w:rFonts w:cs="Times New Roman"/>
        </w:rPr>
      </w:pPr>
      <w:r w:rsidRPr="00301A39">
        <w:rPr>
          <w:rFonts w:cs="Times New Roman"/>
        </w:rPr>
        <w:t>Gestion de la mort d’un personnage</w:t>
      </w:r>
    </w:p>
    <w:p w:rsidR="00570F44" w:rsidRDefault="00570F44">
      <w:pPr>
        <w:rPr>
          <w:rFonts w:cs="Times New Roman"/>
        </w:rPr>
      </w:pPr>
      <w:r>
        <w:rPr>
          <w:rFonts w:cs="Times New Roman"/>
        </w:rPr>
        <w:br w:type="page"/>
      </w:r>
    </w:p>
    <w:p w:rsidR="00301A39" w:rsidRDefault="00301A39" w:rsidP="00301A39">
      <w:pPr>
        <w:pStyle w:val="Titre2"/>
      </w:pPr>
      <w:r w:rsidRPr="00301A39">
        <w:lastRenderedPageBreak/>
        <w:t>ITERATION 7</w:t>
      </w:r>
    </w:p>
    <w:p w:rsidR="00570F44" w:rsidRDefault="00570F44" w:rsidP="00570F44">
      <w:pPr>
        <w:pStyle w:val="Titre3"/>
      </w:pPr>
      <w:r w:rsidRPr="00570F44">
        <w:t>Objectifs</w:t>
      </w:r>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 la victoire</w:t>
      </w:r>
    </w:p>
    <w:p w:rsidR="00301A39" w:rsidRPr="00301A39" w:rsidRDefault="00301A39" w:rsidP="00301A39">
      <w:pPr>
        <w:pStyle w:val="Paragraphedeliste"/>
        <w:numPr>
          <w:ilvl w:val="0"/>
          <w:numId w:val="11"/>
        </w:numPr>
        <w:jc w:val="both"/>
        <w:rPr>
          <w:rFonts w:cs="Times New Roman"/>
        </w:rPr>
      </w:pPr>
      <w:r w:rsidRPr="00301A39">
        <w:rPr>
          <w:rFonts w:cs="Times New Roman"/>
        </w:rPr>
        <w:t>Bande-son du jeu</w:t>
      </w:r>
    </w:p>
    <w:p w:rsidR="00301A39" w:rsidRDefault="00301A39">
      <w:pPr>
        <w:rPr>
          <w:rFonts w:cs="Times New Roman"/>
        </w:rPr>
      </w:pPr>
      <w:r>
        <w:rPr>
          <w:rFonts w:cs="Times New Roman"/>
        </w:rPr>
        <w:br w:type="page"/>
      </w:r>
    </w:p>
    <w:p w:rsidR="00301A39" w:rsidRPr="00301A39" w:rsidRDefault="00301A39" w:rsidP="00301A39">
      <w:pPr>
        <w:pStyle w:val="Titre1"/>
      </w:pPr>
      <w:r w:rsidRPr="00301A39">
        <w:lastRenderedPageBreak/>
        <w:t>ANNEXES</w:t>
      </w:r>
    </w:p>
    <w:p w:rsidR="00F902E7" w:rsidRPr="00341C64" w:rsidRDefault="00301A39" w:rsidP="00301A39">
      <w:pPr>
        <w:tabs>
          <w:tab w:val="right" w:leader="underscore" w:pos="9639"/>
        </w:tabs>
        <w:jc w:val="both"/>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689A" w:rsidRDefault="00CC689A" w:rsidP="00183162">
      <w:pPr>
        <w:spacing w:before="0" w:after="0" w:line="240" w:lineRule="auto"/>
      </w:pPr>
      <w:r>
        <w:separator/>
      </w:r>
    </w:p>
  </w:endnote>
  <w:endnote w:type="continuationSeparator" w:id="0">
    <w:p w:rsidR="00CC689A" w:rsidRDefault="00CC689A"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130002" w:rsidRPr="003177E4" w:rsidTr="004C49C0">
      <w:tc>
        <w:tcPr>
          <w:tcW w:w="3020" w:type="dxa"/>
        </w:tcPr>
        <w:p w:rsidR="00130002" w:rsidRPr="003177E4" w:rsidRDefault="002A5837" w:rsidP="004C49C0">
          <w:pPr>
            <w:pStyle w:val="Pieddepage"/>
            <w:tabs>
              <w:tab w:val="clear" w:pos="4536"/>
              <w:tab w:val="clear" w:pos="9072"/>
            </w:tabs>
            <w:rPr>
              <w:i/>
            </w:rPr>
          </w:pPr>
          <w:r>
            <w:rPr>
              <w:i/>
            </w:rPr>
            <w:t>GEN</w:t>
          </w:r>
        </w:p>
      </w:tc>
      <w:tc>
        <w:tcPr>
          <w:tcW w:w="3021" w:type="dxa"/>
        </w:tcPr>
        <w:p w:rsidR="00130002" w:rsidRPr="003177E4" w:rsidRDefault="00130002" w:rsidP="00130002">
          <w:pPr>
            <w:pStyle w:val="Pieddepage"/>
            <w:tabs>
              <w:tab w:val="clear" w:pos="4536"/>
              <w:tab w:val="clear" w:pos="9072"/>
            </w:tabs>
            <w:rPr>
              <w:i/>
            </w:rPr>
          </w:pPr>
        </w:p>
      </w:tc>
      <w:tc>
        <w:tcPr>
          <w:tcW w:w="3021" w:type="dxa"/>
        </w:tcPr>
        <w:p w:rsidR="00130002" w:rsidRPr="003177E4" w:rsidRDefault="002A5837" w:rsidP="004C49C0">
          <w:pPr>
            <w:pStyle w:val="Pieddepage"/>
            <w:tabs>
              <w:tab w:val="clear" w:pos="4536"/>
              <w:tab w:val="clear" w:pos="9072"/>
            </w:tabs>
            <w:jc w:val="right"/>
            <w:rPr>
              <w:i/>
            </w:rPr>
          </w:pPr>
          <w:r>
            <w:rPr>
              <w:i/>
            </w:rPr>
            <w:t>Projet</w:t>
          </w:r>
        </w:p>
      </w:tc>
    </w:tr>
    <w:tr w:rsidR="00130002" w:rsidRPr="00E44E8F" w:rsidTr="004C49C0">
      <w:tc>
        <w:tcPr>
          <w:tcW w:w="3020" w:type="dxa"/>
        </w:tcPr>
        <w:p w:rsidR="00130002" w:rsidRPr="00E44E8F" w:rsidRDefault="00130002" w:rsidP="00130002">
          <w:pPr>
            <w:pStyle w:val="Pieddepage"/>
            <w:tabs>
              <w:tab w:val="clear" w:pos="4536"/>
              <w:tab w:val="clear" w:pos="9072"/>
            </w:tabs>
            <w:rPr>
              <w:i/>
            </w:rPr>
          </w:pPr>
        </w:p>
      </w:tc>
      <w:tc>
        <w:tcPr>
          <w:tcW w:w="3021" w:type="dxa"/>
          <w:vAlign w:val="bottom"/>
        </w:tcPr>
        <w:p w:rsidR="00130002" w:rsidRPr="00E44E8F" w:rsidRDefault="00130002"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E108C7" w:rsidRPr="00E108C7">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E108C7" w:rsidRPr="00E108C7">
            <w:rPr>
              <w:b/>
              <w:bCs/>
              <w:i/>
              <w:noProof/>
              <w:lang w:val="fr-FR"/>
            </w:rPr>
            <w:t>17</w:t>
          </w:r>
          <w:r w:rsidRPr="003177E4">
            <w:rPr>
              <w:b/>
              <w:bCs/>
              <w:i/>
            </w:rPr>
            <w:fldChar w:fldCharType="end"/>
          </w:r>
        </w:p>
      </w:tc>
      <w:tc>
        <w:tcPr>
          <w:tcW w:w="3021" w:type="dxa"/>
        </w:tcPr>
        <w:p w:rsidR="00130002" w:rsidRPr="00E44E8F" w:rsidRDefault="00130002" w:rsidP="004C49C0">
          <w:pPr>
            <w:pStyle w:val="Pieddepage"/>
            <w:tabs>
              <w:tab w:val="clear" w:pos="4536"/>
              <w:tab w:val="clear" w:pos="9072"/>
            </w:tabs>
            <w:jc w:val="right"/>
            <w:rPr>
              <w:i/>
            </w:rPr>
          </w:pPr>
        </w:p>
      </w:tc>
    </w:tr>
  </w:tbl>
  <w:p w:rsidR="00130002" w:rsidRPr="00E44E8F" w:rsidRDefault="00130002"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67018A" w:rsidRPr="003177E4" w:rsidTr="004C49C0">
      <w:tc>
        <w:tcPr>
          <w:tcW w:w="3020" w:type="dxa"/>
        </w:tcPr>
        <w:p w:rsidR="0067018A" w:rsidRPr="003177E4" w:rsidRDefault="00F86861" w:rsidP="004C49C0">
          <w:pPr>
            <w:pStyle w:val="Pieddepage"/>
            <w:tabs>
              <w:tab w:val="clear" w:pos="4536"/>
              <w:tab w:val="clear" w:pos="9072"/>
            </w:tabs>
            <w:rPr>
              <w:i/>
            </w:rPr>
          </w:pPr>
          <w:r>
            <w:rPr>
              <w:i/>
            </w:rPr>
            <w:t>GEN</w:t>
          </w:r>
        </w:p>
      </w:tc>
      <w:tc>
        <w:tcPr>
          <w:tcW w:w="3021" w:type="dxa"/>
        </w:tcPr>
        <w:p w:rsidR="0067018A" w:rsidRPr="003177E4" w:rsidRDefault="0067018A" w:rsidP="00130002">
          <w:pPr>
            <w:pStyle w:val="Pieddepage"/>
            <w:tabs>
              <w:tab w:val="clear" w:pos="4536"/>
              <w:tab w:val="clear" w:pos="9072"/>
            </w:tabs>
            <w:rPr>
              <w:i/>
            </w:rPr>
          </w:pPr>
        </w:p>
      </w:tc>
      <w:tc>
        <w:tcPr>
          <w:tcW w:w="3021" w:type="dxa"/>
        </w:tcPr>
        <w:p w:rsidR="0067018A" w:rsidRPr="003177E4" w:rsidRDefault="00F86861" w:rsidP="004C49C0">
          <w:pPr>
            <w:pStyle w:val="Pieddepage"/>
            <w:tabs>
              <w:tab w:val="clear" w:pos="4536"/>
              <w:tab w:val="clear" w:pos="9072"/>
            </w:tabs>
            <w:jc w:val="right"/>
            <w:rPr>
              <w:i/>
            </w:rPr>
          </w:pPr>
          <w:r>
            <w:rPr>
              <w:i/>
            </w:rPr>
            <w:t>Projet</w:t>
          </w:r>
        </w:p>
      </w:tc>
    </w:tr>
    <w:tr w:rsidR="0067018A" w:rsidRPr="00E44E8F" w:rsidTr="004C49C0">
      <w:tc>
        <w:tcPr>
          <w:tcW w:w="3020" w:type="dxa"/>
        </w:tcPr>
        <w:p w:rsidR="0067018A" w:rsidRPr="00E44E8F" w:rsidRDefault="0067018A" w:rsidP="00130002">
          <w:pPr>
            <w:pStyle w:val="Pieddepage"/>
            <w:tabs>
              <w:tab w:val="clear" w:pos="4536"/>
              <w:tab w:val="clear" w:pos="9072"/>
            </w:tabs>
            <w:rPr>
              <w:i/>
            </w:rPr>
          </w:pPr>
        </w:p>
      </w:tc>
      <w:tc>
        <w:tcPr>
          <w:tcW w:w="3021" w:type="dxa"/>
          <w:vAlign w:val="bottom"/>
        </w:tcPr>
        <w:p w:rsidR="0067018A" w:rsidRPr="00E44E8F" w:rsidRDefault="0067018A"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E108C7" w:rsidRPr="00E108C7">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E108C7" w:rsidRPr="00E108C7">
            <w:rPr>
              <w:b/>
              <w:bCs/>
              <w:i/>
              <w:noProof/>
              <w:lang w:val="fr-FR"/>
            </w:rPr>
            <w:t>17</w:t>
          </w:r>
          <w:r w:rsidRPr="003177E4">
            <w:rPr>
              <w:b/>
              <w:bCs/>
              <w:i/>
            </w:rPr>
            <w:fldChar w:fldCharType="end"/>
          </w:r>
        </w:p>
      </w:tc>
      <w:tc>
        <w:tcPr>
          <w:tcW w:w="3021" w:type="dxa"/>
        </w:tcPr>
        <w:p w:rsidR="0067018A" w:rsidRPr="00E44E8F" w:rsidRDefault="0067018A" w:rsidP="004C49C0">
          <w:pPr>
            <w:pStyle w:val="Pieddepage"/>
            <w:tabs>
              <w:tab w:val="clear" w:pos="4536"/>
              <w:tab w:val="clear" w:pos="9072"/>
            </w:tabs>
            <w:jc w:val="right"/>
            <w:rPr>
              <w:i/>
            </w:rPr>
          </w:pPr>
        </w:p>
      </w:tc>
    </w:tr>
  </w:tbl>
  <w:p w:rsidR="0067018A" w:rsidRPr="00E44E8F" w:rsidRDefault="0067018A"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864BF6" w:rsidRPr="003177E4" w:rsidTr="004C49C0">
      <w:tc>
        <w:tcPr>
          <w:tcW w:w="3020" w:type="dxa"/>
        </w:tcPr>
        <w:p w:rsidR="00864BF6" w:rsidRPr="003177E4" w:rsidRDefault="00F86861" w:rsidP="004C49C0">
          <w:pPr>
            <w:pStyle w:val="Pieddepage"/>
            <w:tabs>
              <w:tab w:val="clear" w:pos="4536"/>
              <w:tab w:val="clear" w:pos="9072"/>
            </w:tabs>
            <w:rPr>
              <w:i/>
            </w:rPr>
          </w:pPr>
          <w:r>
            <w:rPr>
              <w:i/>
            </w:rPr>
            <w:t>GEN</w:t>
          </w:r>
        </w:p>
      </w:tc>
      <w:tc>
        <w:tcPr>
          <w:tcW w:w="3021" w:type="dxa"/>
        </w:tcPr>
        <w:p w:rsidR="00864BF6" w:rsidRPr="003177E4" w:rsidRDefault="00864BF6" w:rsidP="00130002">
          <w:pPr>
            <w:pStyle w:val="Pieddepage"/>
            <w:tabs>
              <w:tab w:val="clear" w:pos="4536"/>
              <w:tab w:val="clear" w:pos="9072"/>
            </w:tabs>
            <w:rPr>
              <w:i/>
            </w:rPr>
          </w:pPr>
        </w:p>
      </w:tc>
      <w:tc>
        <w:tcPr>
          <w:tcW w:w="3021" w:type="dxa"/>
        </w:tcPr>
        <w:p w:rsidR="00864BF6" w:rsidRPr="003177E4" w:rsidRDefault="00F86861" w:rsidP="004C49C0">
          <w:pPr>
            <w:pStyle w:val="Pieddepage"/>
            <w:tabs>
              <w:tab w:val="clear" w:pos="4536"/>
              <w:tab w:val="clear" w:pos="9072"/>
            </w:tabs>
            <w:jc w:val="right"/>
            <w:rPr>
              <w:i/>
            </w:rPr>
          </w:pPr>
          <w:r>
            <w:rPr>
              <w:i/>
            </w:rPr>
            <w:t>Projet</w:t>
          </w:r>
        </w:p>
      </w:tc>
    </w:tr>
    <w:tr w:rsidR="00864BF6" w:rsidRPr="00E44E8F" w:rsidTr="004C49C0">
      <w:tc>
        <w:tcPr>
          <w:tcW w:w="3020" w:type="dxa"/>
        </w:tcPr>
        <w:p w:rsidR="00864BF6" w:rsidRPr="00E44E8F" w:rsidRDefault="00864BF6" w:rsidP="00130002">
          <w:pPr>
            <w:pStyle w:val="Pieddepage"/>
            <w:tabs>
              <w:tab w:val="clear" w:pos="4536"/>
              <w:tab w:val="clear" w:pos="9072"/>
            </w:tabs>
            <w:rPr>
              <w:i/>
            </w:rPr>
          </w:pPr>
        </w:p>
      </w:tc>
      <w:tc>
        <w:tcPr>
          <w:tcW w:w="3021" w:type="dxa"/>
          <w:vAlign w:val="bottom"/>
        </w:tcPr>
        <w:p w:rsidR="00864BF6" w:rsidRPr="00E44E8F" w:rsidRDefault="00864BF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E108C7" w:rsidRPr="00E108C7">
            <w:rPr>
              <w:b/>
              <w:bCs/>
              <w:i/>
              <w:noProof/>
              <w:lang w:val="fr-FR"/>
            </w:rPr>
            <w:t>17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E108C7" w:rsidRPr="00E108C7">
            <w:rPr>
              <w:b/>
              <w:bCs/>
              <w:i/>
              <w:noProof/>
              <w:lang w:val="fr-FR"/>
            </w:rPr>
            <w:t>17</w:t>
          </w:r>
          <w:r w:rsidRPr="003177E4">
            <w:rPr>
              <w:b/>
              <w:bCs/>
              <w:i/>
            </w:rPr>
            <w:fldChar w:fldCharType="end"/>
          </w:r>
        </w:p>
      </w:tc>
      <w:tc>
        <w:tcPr>
          <w:tcW w:w="3021" w:type="dxa"/>
        </w:tcPr>
        <w:p w:rsidR="00864BF6" w:rsidRPr="00E44E8F" w:rsidRDefault="00864BF6" w:rsidP="004C49C0">
          <w:pPr>
            <w:pStyle w:val="Pieddepage"/>
            <w:tabs>
              <w:tab w:val="clear" w:pos="4536"/>
              <w:tab w:val="clear" w:pos="9072"/>
            </w:tabs>
            <w:jc w:val="right"/>
            <w:rPr>
              <w:i/>
            </w:rPr>
          </w:pPr>
        </w:p>
      </w:tc>
    </w:tr>
  </w:tbl>
  <w:p w:rsidR="00864BF6" w:rsidRPr="00E44E8F" w:rsidRDefault="00864BF6"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689A" w:rsidRDefault="00CC689A" w:rsidP="00183162">
      <w:pPr>
        <w:spacing w:before="0" w:after="0" w:line="240" w:lineRule="auto"/>
      </w:pPr>
      <w:r>
        <w:separator/>
      </w:r>
    </w:p>
  </w:footnote>
  <w:footnote w:type="continuationSeparator" w:id="0">
    <w:p w:rsidR="00CC689A" w:rsidRDefault="00CC689A"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130002" w:rsidTr="003177E4">
      <w:trPr>
        <w:jc w:val="center"/>
      </w:trPr>
      <w:tc>
        <w:tcPr>
          <w:tcW w:w="3070" w:type="dxa"/>
          <w:shd w:val="clear" w:color="auto" w:fill="auto"/>
        </w:tcPr>
        <w:p w:rsidR="00130002" w:rsidRDefault="00130002"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130002" w:rsidRDefault="00130002" w:rsidP="003177E4">
          <w:pPr>
            <w:pStyle w:val="En-tte"/>
            <w:jc w:val="center"/>
          </w:pPr>
        </w:p>
      </w:tc>
      <w:tc>
        <w:tcPr>
          <w:tcW w:w="3071" w:type="dxa"/>
          <w:shd w:val="clear" w:color="auto" w:fill="auto"/>
        </w:tcPr>
        <w:p w:rsidR="00130002" w:rsidRDefault="00130002"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30002" w:rsidRDefault="0013000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67018A" w:rsidTr="003177E4">
      <w:trPr>
        <w:jc w:val="center"/>
      </w:trPr>
      <w:tc>
        <w:tcPr>
          <w:tcW w:w="3070" w:type="dxa"/>
          <w:shd w:val="clear" w:color="auto" w:fill="auto"/>
        </w:tcPr>
        <w:p w:rsidR="0067018A" w:rsidRDefault="0067018A"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rsidR="00864BF6">
            <w:tab/>
          </w:r>
        </w:p>
      </w:tc>
      <w:tc>
        <w:tcPr>
          <w:tcW w:w="3071" w:type="dxa"/>
          <w:shd w:val="clear" w:color="auto" w:fill="auto"/>
        </w:tcPr>
        <w:p w:rsidR="0067018A" w:rsidRDefault="0067018A" w:rsidP="003177E4">
          <w:pPr>
            <w:pStyle w:val="En-tte"/>
            <w:jc w:val="center"/>
          </w:pPr>
        </w:p>
      </w:tc>
      <w:tc>
        <w:tcPr>
          <w:tcW w:w="3071" w:type="dxa"/>
          <w:shd w:val="clear" w:color="auto" w:fill="auto"/>
        </w:tcPr>
        <w:p w:rsidR="0067018A" w:rsidRDefault="0067018A"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67018A" w:rsidRDefault="0067018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864BF6" w:rsidTr="003177E4">
      <w:trPr>
        <w:jc w:val="center"/>
      </w:trPr>
      <w:tc>
        <w:tcPr>
          <w:tcW w:w="3070" w:type="dxa"/>
          <w:shd w:val="clear" w:color="auto" w:fill="auto"/>
        </w:tcPr>
        <w:p w:rsidR="00864BF6" w:rsidRDefault="00864BF6"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864BF6" w:rsidRDefault="00864BF6" w:rsidP="003177E4">
          <w:pPr>
            <w:pStyle w:val="En-tte"/>
            <w:jc w:val="center"/>
          </w:pPr>
        </w:p>
      </w:tc>
      <w:tc>
        <w:tcPr>
          <w:tcW w:w="3071" w:type="dxa"/>
          <w:shd w:val="clear" w:color="auto" w:fill="auto"/>
        </w:tcPr>
        <w:p w:rsidR="00864BF6" w:rsidRDefault="00864BF6"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864BF6" w:rsidRDefault="00864BF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2E94598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revisionView w:markup="0" w:insDel="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CE9"/>
    <w:rsid w:val="000546B6"/>
    <w:rsid w:val="00056A53"/>
    <w:rsid w:val="00073AFB"/>
    <w:rsid w:val="00077A1C"/>
    <w:rsid w:val="000817CA"/>
    <w:rsid w:val="00093287"/>
    <w:rsid w:val="000A3A69"/>
    <w:rsid w:val="000A7EB2"/>
    <w:rsid w:val="000B0A1D"/>
    <w:rsid w:val="000C296D"/>
    <w:rsid w:val="000C436A"/>
    <w:rsid w:val="000C7DFF"/>
    <w:rsid w:val="000D3942"/>
    <w:rsid w:val="000F25E4"/>
    <w:rsid w:val="00111B3F"/>
    <w:rsid w:val="00130002"/>
    <w:rsid w:val="0014027E"/>
    <w:rsid w:val="00141B1A"/>
    <w:rsid w:val="00156EAD"/>
    <w:rsid w:val="00161ADF"/>
    <w:rsid w:val="00165F78"/>
    <w:rsid w:val="00176868"/>
    <w:rsid w:val="00180BF4"/>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509DF"/>
    <w:rsid w:val="00350B1D"/>
    <w:rsid w:val="003977EC"/>
    <w:rsid w:val="003A71C5"/>
    <w:rsid w:val="003B2299"/>
    <w:rsid w:val="003F2B97"/>
    <w:rsid w:val="003F4E71"/>
    <w:rsid w:val="00402D22"/>
    <w:rsid w:val="0043631E"/>
    <w:rsid w:val="00443B8D"/>
    <w:rsid w:val="0045585B"/>
    <w:rsid w:val="00460563"/>
    <w:rsid w:val="0048134F"/>
    <w:rsid w:val="00487298"/>
    <w:rsid w:val="004A42D2"/>
    <w:rsid w:val="004A45A7"/>
    <w:rsid w:val="004C2A38"/>
    <w:rsid w:val="004C49C0"/>
    <w:rsid w:val="004F34CB"/>
    <w:rsid w:val="004F3816"/>
    <w:rsid w:val="00500DB4"/>
    <w:rsid w:val="005016A1"/>
    <w:rsid w:val="00505674"/>
    <w:rsid w:val="00506F79"/>
    <w:rsid w:val="005136C4"/>
    <w:rsid w:val="005329DA"/>
    <w:rsid w:val="00535C5E"/>
    <w:rsid w:val="00570F44"/>
    <w:rsid w:val="005900DD"/>
    <w:rsid w:val="00591DF8"/>
    <w:rsid w:val="005A17C8"/>
    <w:rsid w:val="005A37E2"/>
    <w:rsid w:val="005C127A"/>
    <w:rsid w:val="005D62F5"/>
    <w:rsid w:val="005D7A07"/>
    <w:rsid w:val="00606109"/>
    <w:rsid w:val="0061513A"/>
    <w:rsid w:val="006539AE"/>
    <w:rsid w:val="0067018A"/>
    <w:rsid w:val="00675A8C"/>
    <w:rsid w:val="00682061"/>
    <w:rsid w:val="006961C2"/>
    <w:rsid w:val="00697B47"/>
    <w:rsid w:val="006D0C89"/>
    <w:rsid w:val="006E2518"/>
    <w:rsid w:val="006E54AC"/>
    <w:rsid w:val="00706310"/>
    <w:rsid w:val="00714DE3"/>
    <w:rsid w:val="00721450"/>
    <w:rsid w:val="00745B02"/>
    <w:rsid w:val="007C13BA"/>
    <w:rsid w:val="007C514D"/>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7F29"/>
    <w:rsid w:val="009B2C5B"/>
    <w:rsid w:val="009B3BB8"/>
    <w:rsid w:val="009C63A8"/>
    <w:rsid w:val="009D106D"/>
    <w:rsid w:val="009E1AC6"/>
    <w:rsid w:val="009F3F28"/>
    <w:rsid w:val="009F5816"/>
    <w:rsid w:val="009F6460"/>
    <w:rsid w:val="00A14C8A"/>
    <w:rsid w:val="00A172C7"/>
    <w:rsid w:val="00A21D7B"/>
    <w:rsid w:val="00A37C4D"/>
    <w:rsid w:val="00A437B9"/>
    <w:rsid w:val="00A44030"/>
    <w:rsid w:val="00A478A8"/>
    <w:rsid w:val="00A5091A"/>
    <w:rsid w:val="00A70689"/>
    <w:rsid w:val="00A70AA3"/>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1DCC"/>
    <w:rsid w:val="00B3581A"/>
    <w:rsid w:val="00B358CB"/>
    <w:rsid w:val="00B5219A"/>
    <w:rsid w:val="00B60B7E"/>
    <w:rsid w:val="00B62B90"/>
    <w:rsid w:val="00B7077D"/>
    <w:rsid w:val="00B95684"/>
    <w:rsid w:val="00BA00EF"/>
    <w:rsid w:val="00BA170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5970"/>
    <w:rsid w:val="00CD6DBE"/>
    <w:rsid w:val="00CF3380"/>
    <w:rsid w:val="00CF3DED"/>
    <w:rsid w:val="00CF65F9"/>
    <w:rsid w:val="00D061C1"/>
    <w:rsid w:val="00D1797D"/>
    <w:rsid w:val="00D53C29"/>
    <w:rsid w:val="00D54CB2"/>
    <w:rsid w:val="00D602CC"/>
    <w:rsid w:val="00D63854"/>
    <w:rsid w:val="00D80632"/>
    <w:rsid w:val="00DA7F1C"/>
    <w:rsid w:val="00DB1D98"/>
    <w:rsid w:val="00DC209F"/>
    <w:rsid w:val="00DD1D85"/>
    <w:rsid w:val="00DF0AE8"/>
    <w:rsid w:val="00DF1978"/>
    <w:rsid w:val="00E018D0"/>
    <w:rsid w:val="00E108C7"/>
    <w:rsid w:val="00E26D04"/>
    <w:rsid w:val="00E402F1"/>
    <w:rsid w:val="00E52F6E"/>
    <w:rsid w:val="00E8308C"/>
    <w:rsid w:val="00E85459"/>
    <w:rsid w:val="00E8591D"/>
    <w:rsid w:val="00E85AAE"/>
    <w:rsid w:val="00E90853"/>
    <w:rsid w:val="00EB277A"/>
    <w:rsid w:val="00ED2E13"/>
    <w:rsid w:val="00EE0E04"/>
    <w:rsid w:val="00F0595E"/>
    <w:rsid w:val="00F16FDF"/>
    <w:rsid w:val="00F2705C"/>
    <w:rsid w:val="00F37695"/>
    <w:rsid w:val="00F43610"/>
    <w:rsid w:val="00F558C8"/>
    <w:rsid w:val="00F55BE0"/>
    <w:rsid w:val="00F84D78"/>
    <w:rsid w:val="00F86861"/>
    <w:rsid w:val="00F902E7"/>
    <w:rsid w:val="00F90342"/>
    <w:rsid w:val="00FE1EFA"/>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3864B"/>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3380"/>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semiHidden/>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semiHidden/>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100"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1F84D-3228-418B-AEAF-60C3A72C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5</TotalTime>
  <Pages>18</Pages>
  <Words>2322</Words>
  <Characters>12774</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HEIG-VD</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3</cp:revision>
  <cp:lastPrinted>2017-05-15T12:14:00Z</cp:lastPrinted>
  <dcterms:created xsi:type="dcterms:W3CDTF">2018-04-27T12:42:00Z</dcterms:created>
  <dcterms:modified xsi:type="dcterms:W3CDTF">2018-04-27T12:47:00Z</dcterms:modified>
  <cp:category>Projet Génie Logiciel</cp:category>
</cp:coreProperties>
</file>