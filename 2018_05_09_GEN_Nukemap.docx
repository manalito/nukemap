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15A" w:rsidRDefault="00D9515A">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D9515A" w:rsidRDefault="00D9515A">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D9515A" w:rsidRDefault="00D9515A">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D9515A" w:rsidRDefault="00D9515A">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D9515A" w:rsidRDefault="00D9515A">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D9515A" w:rsidRDefault="00D9515A">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w:t>
                                    </w:r>
                                    <w:proofErr w:type="gramStart"/>
                                    <w:r w:rsidRPr="00304E66">
                                      <w:rPr>
                                        <w:color w:val="4A66AC" w:themeColor="accent1"/>
                                        <w:sz w:val="30"/>
                                        <w:szCs w:val="30"/>
                                      </w:rPr>
                                      <w:t xml:space="preserve"> :Gallay</w:t>
                                    </w:r>
                                    <w:proofErr w:type="gramEnd"/>
                                    <w:r w:rsidRPr="00304E66">
                                      <w:rPr>
                                        <w:color w:val="4A66AC" w:themeColor="accent1"/>
                                        <w:sz w:val="30"/>
                                        <w:szCs w:val="30"/>
                                      </w:rPr>
                                      <w:t xml:space="preserve"> Romain, Koubaa Walid, Muaremi Dejvid, Siu Aurélien</w:t>
                                    </w:r>
                                  </w:sdtContent>
                                </w:sdt>
                                <w:r>
                                  <w:rPr>
                                    <w:lang w:val="fr-FR"/>
                                  </w:rPr>
                                  <w:t xml:space="preserve"> </w:t>
                                </w:r>
                              </w:p>
                              <w:p w:rsidR="00D9515A" w:rsidRDefault="00D9515A">
                                <w:r>
                                  <w:t xml:space="preserve">Date : </w:t>
                                </w:r>
                                <w:r>
                                  <w:fldChar w:fldCharType="begin"/>
                                </w:r>
                                <w:r>
                                  <w:instrText xml:space="preserve"> TIME \@ "dddd d MMMM yyyy" </w:instrText>
                                </w:r>
                                <w:r>
                                  <w:fldChar w:fldCharType="separate"/>
                                </w:r>
                                <w:r>
                                  <w:rPr>
                                    <w:noProof/>
                                  </w:rPr>
                                  <w:t>mercredi 9 mai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D9515A" w:rsidRDefault="00D9515A">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D9515A" w:rsidRDefault="00D9515A">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w:t>
                              </w:r>
                              <w:proofErr w:type="gramStart"/>
                              <w:r w:rsidRPr="00304E66">
                                <w:rPr>
                                  <w:color w:val="4A66AC" w:themeColor="accent1"/>
                                  <w:sz w:val="30"/>
                                  <w:szCs w:val="30"/>
                                </w:rPr>
                                <w:t xml:space="preserve"> :Gallay</w:t>
                              </w:r>
                              <w:proofErr w:type="gramEnd"/>
                              <w:r w:rsidRPr="00304E66">
                                <w:rPr>
                                  <w:color w:val="4A66AC" w:themeColor="accent1"/>
                                  <w:sz w:val="30"/>
                                  <w:szCs w:val="30"/>
                                </w:rPr>
                                <w:t xml:space="preserve"> Romain, Koubaa Walid, Muaremi Dejvid, Siu Aurélien</w:t>
                              </w:r>
                            </w:sdtContent>
                          </w:sdt>
                          <w:r>
                            <w:rPr>
                              <w:lang w:val="fr-FR"/>
                            </w:rPr>
                            <w:t xml:space="preserve"> </w:t>
                          </w:r>
                        </w:p>
                        <w:p w:rsidR="00D9515A" w:rsidRDefault="00D9515A">
                          <w:r>
                            <w:t xml:space="preserve">Date : </w:t>
                          </w:r>
                          <w:r>
                            <w:fldChar w:fldCharType="begin"/>
                          </w:r>
                          <w:r>
                            <w:instrText xml:space="preserve"> TIME \@ "dddd d MMMM yyyy" </w:instrText>
                          </w:r>
                          <w:r>
                            <w:fldChar w:fldCharType="separate"/>
                          </w:r>
                          <w:r>
                            <w:rPr>
                              <w:noProof/>
                            </w:rPr>
                            <w:t>mercredi 9 mai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3F573E"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3236855" w:history="1">
            <w:r w:rsidR="003F573E" w:rsidRPr="00CF74D0">
              <w:rPr>
                <w:rStyle w:val="Lienhypertexte"/>
                <w:rFonts w:eastAsia="Arial Unicode MS"/>
                <w:noProof/>
              </w:rPr>
              <w:t>Description générale du jeu</w:t>
            </w:r>
            <w:r w:rsidR="003F573E">
              <w:rPr>
                <w:noProof/>
                <w:webHidden/>
              </w:rPr>
              <w:tab/>
            </w:r>
            <w:r w:rsidR="003F573E">
              <w:rPr>
                <w:noProof/>
                <w:webHidden/>
              </w:rPr>
              <w:fldChar w:fldCharType="begin"/>
            </w:r>
            <w:r w:rsidR="003F573E">
              <w:rPr>
                <w:noProof/>
                <w:webHidden/>
              </w:rPr>
              <w:instrText xml:space="preserve"> PAGEREF _Toc513236855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56" w:history="1">
            <w:r w:rsidR="003F573E" w:rsidRPr="00CF74D0">
              <w:rPr>
                <w:rStyle w:val="Lienhypertexte"/>
                <w:noProof/>
              </w:rPr>
              <w:t>Description de l’environnement de développement</w:t>
            </w:r>
            <w:r w:rsidR="003F573E">
              <w:rPr>
                <w:noProof/>
                <w:webHidden/>
              </w:rPr>
              <w:tab/>
            </w:r>
            <w:r w:rsidR="003F573E">
              <w:rPr>
                <w:noProof/>
                <w:webHidden/>
              </w:rPr>
              <w:fldChar w:fldCharType="begin"/>
            </w:r>
            <w:r w:rsidR="003F573E">
              <w:rPr>
                <w:noProof/>
                <w:webHidden/>
              </w:rPr>
              <w:instrText xml:space="preserve"> PAGEREF _Toc513236856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57" w:history="1">
            <w:r w:rsidR="003F573E" w:rsidRPr="00CF74D0">
              <w:rPr>
                <w:rStyle w:val="Lienhypertexte"/>
                <w:noProof/>
              </w:rPr>
              <w:t>Fonctionnalités apportées au jeu de base</w:t>
            </w:r>
            <w:r w:rsidR="003F573E">
              <w:rPr>
                <w:noProof/>
                <w:webHidden/>
              </w:rPr>
              <w:tab/>
            </w:r>
            <w:r w:rsidR="003F573E">
              <w:rPr>
                <w:noProof/>
                <w:webHidden/>
              </w:rPr>
              <w:fldChar w:fldCharType="begin"/>
            </w:r>
            <w:r w:rsidR="003F573E">
              <w:rPr>
                <w:noProof/>
                <w:webHidden/>
              </w:rPr>
              <w:instrText xml:space="preserve"> PAGEREF _Toc513236857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58" w:history="1">
            <w:r w:rsidR="003F573E" w:rsidRPr="00CF74D0">
              <w:rPr>
                <w:rStyle w:val="Lienhypertexte"/>
                <w:noProof/>
              </w:rPr>
              <w:t>Bonus de bombes</w:t>
            </w:r>
            <w:r w:rsidR="003F573E">
              <w:rPr>
                <w:noProof/>
                <w:webHidden/>
              </w:rPr>
              <w:tab/>
            </w:r>
            <w:r w:rsidR="003F573E">
              <w:rPr>
                <w:noProof/>
                <w:webHidden/>
              </w:rPr>
              <w:fldChar w:fldCharType="begin"/>
            </w:r>
            <w:r w:rsidR="003F573E">
              <w:rPr>
                <w:noProof/>
                <w:webHidden/>
              </w:rPr>
              <w:instrText xml:space="preserve"> PAGEREF _Toc513236858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59" w:history="1">
            <w:r w:rsidR="003F573E" w:rsidRPr="00CF74D0">
              <w:rPr>
                <w:rStyle w:val="Lienhypertexte"/>
                <w:noProof/>
              </w:rPr>
              <w:t>Ennemis originaux</w:t>
            </w:r>
            <w:r w:rsidR="003F573E">
              <w:rPr>
                <w:noProof/>
                <w:webHidden/>
              </w:rPr>
              <w:tab/>
            </w:r>
            <w:r w:rsidR="003F573E">
              <w:rPr>
                <w:noProof/>
                <w:webHidden/>
              </w:rPr>
              <w:fldChar w:fldCharType="begin"/>
            </w:r>
            <w:r w:rsidR="003F573E">
              <w:rPr>
                <w:noProof/>
                <w:webHidden/>
              </w:rPr>
              <w:instrText xml:space="preserve"> PAGEREF _Toc513236859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60" w:history="1">
            <w:r w:rsidR="003F573E" w:rsidRPr="00CF74D0">
              <w:rPr>
                <w:rStyle w:val="Lienhypertexte"/>
                <w:noProof/>
              </w:rPr>
              <w:t>Apparition des monstres</w:t>
            </w:r>
            <w:r w:rsidR="003F573E">
              <w:rPr>
                <w:noProof/>
                <w:webHidden/>
              </w:rPr>
              <w:tab/>
            </w:r>
            <w:r w:rsidR="003F573E">
              <w:rPr>
                <w:noProof/>
                <w:webHidden/>
              </w:rPr>
              <w:fldChar w:fldCharType="begin"/>
            </w:r>
            <w:r w:rsidR="003F573E">
              <w:rPr>
                <w:noProof/>
                <w:webHidden/>
              </w:rPr>
              <w:instrText xml:space="preserve"> PAGEREF _Toc513236860 \h </w:instrText>
            </w:r>
            <w:r w:rsidR="003F573E">
              <w:rPr>
                <w:noProof/>
                <w:webHidden/>
              </w:rPr>
            </w:r>
            <w:r w:rsidR="003F573E">
              <w:rPr>
                <w:noProof/>
                <w:webHidden/>
              </w:rPr>
              <w:fldChar w:fldCharType="separate"/>
            </w:r>
            <w:r w:rsidR="003F573E">
              <w:rPr>
                <w:noProof/>
                <w:webHidden/>
              </w:rPr>
              <w:t>3</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61" w:history="1">
            <w:r w:rsidR="003F573E" w:rsidRPr="00CF74D0">
              <w:rPr>
                <w:rStyle w:val="Lienhypertexte"/>
                <w:noProof/>
              </w:rPr>
              <w:t>Calcul des scores</w:t>
            </w:r>
            <w:r w:rsidR="003F573E">
              <w:rPr>
                <w:noProof/>
                <w:webHidden/>
              </w:rPr>
              <w:tab/>
            </w:r>
            <w:r w:rsidR="003F573E">
              <w:rPr>
                <w:noProof/>
                <w:webHidden/>
              </w:rPr>
              <w:fldChar w:fldCharType="begin"/>
            </w:r>
            <w:r w:rsidR="003F573E">
              <w:rPr>
                <w:noProof/>
                <w:webHidden/>
              </w:rPr>
              <w:instrText xml:space="preserve"> PAGEREF _Toc513236861 \h </w:instrText>
            </w:r>
            <w:r w:rsidR="003F573E">
              <w:rPr>
                <w:noProof/>
                <w:webHidden/>
              </w:rPr>
            </w:r>
            <w:r w:rsidR="003F573E">
              <w:rPr>
                <w:noProof/>
                <w:webHidden/>
              </w:rPr>
              <w:fldChar w:fldCharType="separate"/>
            </w:r>
            <w:r w:rsidR="003F573E">
              <w:rPr>
                <w:noProof/>
                <w:webHidden/>
              </w:rPr>
              <w:t>4</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62" w:history="1">
            <w:r w:rsidR="003F573E" w:rsidRPr="00CF74D0">
              <w:rPr>
                <w:rStyle w:val="Lienhypertexte"/>
                <w:noProof/>
              </w:rPr>
              <w:t>Fonctionnement général</w:t>
            </w:r>
            <w:r w:rsidR="003F573E">
              <w:rPr>
                <w:noProof/>
                <w:webHidden/>
              </w:rPr>
              <w:tab/>
            </w:r>
            <w:r w:rsidR="003F573E">
              <w:rPr>
                <w:noProof/>
                <w:webHidden/>
              </w:rPr>
              <w:fldChar w:fldCharType="begin"/>
            </w:r>
            <w:r w:rsidR="003F573E">
              <w:rPr>
                <w:noProof/>
                <w:webHidden/>
              </w:rPr>
              <w:instrText xml:space="preserve"> PAGEREF _Toc513236862 \h </w:instrText>
            </w:r>
            <w:r w:rsidR="003F573E">
              <w:rPr>
                <w:noProof/>
                <w:webHidden/>
              </w:rPr>
            </w:r>
            <w:r w:rsidR="003F573E">
              <w:rPr>
                <w:noProof/>
                <w:webHidden/>
              </w:rPr>
              <w:fldChar w:fldCharType="separate"/>
            </w:r>
            <w:r w:rsidR="003F573E">
              <w:rPr>
                <w:noProof/>
                <w:webHidden/>
              </w:rPr>
              <w:t>5</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63" w:history="1">
            <w:r w:rsidR="003F573E" w:rsidRPr="00CF74D0">
              <w:rPr>
                <w:rStyle w:val="Lienhypertexte"/>
                <w:noProof/>
              </w:rPr>
              <w:t>Priorités de la mise en place du jeu</w:t>
            </w:r>
            <w:r w:rsidR="003F573E">
              <w:rPr>
                <w:noProof/>
                <w:webHidden/>
              </w:rPr>
              <w:tab/>
            </w:r>
            <w:r w:rsidR="003F573E">
              <w:rPr>
                <w:noProof/>
                <w:webHidden/>
              </w:rPr>
              <w:fldChar w:fldCharType="begin"/>
            </w:r>
            <w:r w:rsidR="003F573E">
              <w:rPr>
                <w:noProof/>
                <w:webHidden/>
              </w:rPr>
              <w:instrText xml:space="preserve"> PAGEREF _Toc513236863 \h </w:instrText>
            </w:r>
            <w:r w:rsidR="003F573E">
              <w:rPr>
                <w:noProof/>
                <w:webHidden/>
              </w:rPr>
            </w:r>
            <w:r w:rsidR="003F573E">
              <w:rPr>
                <w:noProof/>
                <w:webHidden/>
              </w:rPr>
              <w:fldChar w:fldCharType="separate"/>
            </w:r>
            <w:r w:rsidR="003F573E">
              <w:rPr>
                <w:noProof/>
                <w:webHidden/>
              </w:rPr>
              <w:t>5</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64" w:history="1">
            <w:r w:rsidR="003F573E" w:rsidRPr="00CF74D0">
              <w:rPr>
                <w:rStyle w:val="Lienhypertexte"/>
                <w:noProof/>
              </w:rPr>
              <w:t>Fonctionnalités optionnelles (si le temps le permet)</w:t>
            </w:r>
            <w:r w:rsidR="003F573E">
              <w:rPr>
                <w:noProof/>
                <w:webHidden/>
              </w:rPr>
              <w:tab/>
            </w:r>
            <w:r w:rsidR="003F573E">
              <w:rPr>
                <w:noProof/>
                <w:webHidden/>
              </w:rPr>
              <w:fldChar w:fldCharType="begin"/>
            </w:r>
            <w:r w:rsidR="003F573E">
              <w:rPr>
                <w:noProof/>
                <w:webHidden/>
              </w:rPr>
              <w:instrText xml:space="preserve"> PAGEREF _Toc513236864 \h </w:instrText>
            </w:r>
            <w:r w:rsidR="003F573E">
              <w:rPr>
                <w:noProof/>
                <w:webHidden/>
              </w:rPr>
            </w:r>
            <w:r w:rsidR="003F573E">
              <w:rPr>
                <w:noProof/>
                <w:webHidden/>
              </w:rPr>
              <w:fldChar w:fldCharType="separate"/>
            </w:r>
            <w:r w:rsidR="003F573E">
              <w:rPr>
                <w:noProof/>
                <w:webHidden/>
              </w:rPr>
              <w:t>5</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65" w:history="1">
            <w:r w:rsidR="003F573E" w:rsidRPr="00CF74D0">
              <w:rPr>
                <w:rStyle w:val="Lienhypertexte"/>
                <w:noProof/>
              </w:rPr>
              <w:t>Interface client-serveur</w:t>
            </w:r>
            <w:r w:rsidR="003F573E">
              <w:rPr>
                <w:noProof/>
                <w:webHidden/>
              </w:rPr>
              <w:tab/>
            </w:r>
            <w:r w:rsidR="003F573E">
              <w:rPr>
                <w:noProof/>
                <w:webHidden/>
              </w:rPr>
              <w:fldChar w:fldCharType="begin"/>
            </w:r>
            <w:r w:rsidR="003F573E">
              <w:rPr>
                <w:noProof/>
                <w:webHidden/>
              </w:rPr>
              <w:instrText xml:space="preserve"> PAGEREF _Toc513236865 \h </w:instrText>
            </w:r>
            <w:r w:rsidR="003F573E">
              <w:rPr>
                <w:noProof/>
                <w:webHidden/>
              </w:rPr>
            </w:r>
            <w:r w:rsidR="003F573E">
              <w:rPr>
                <w:noProof/>
                <w:webHidden/>
              </w:rPr>
              <w:fldChar w:fldCharType="separate"/>
            </w:r>
            <w:r w:rsidR="003F573E">
              <w:rPr>
                <w:noProof/>
                <w:webHidden/>
              </w:rPr>
              <w:t>6</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66" w:history="1">
            <w:r w:rsidR="003F573E" w:rsidRPr="00CF74D0">
              <w:rPr>
                <w:rStyle w:val="Lienhypertexte"/>
                <w:noProof/>
              </w:rPr>
              <w:t>Interface de présentation du jeu de la map (accueil)</w:t>
            </w:r>
            <w:r w:rsidR="003F573E">
              <w:rPr>
                <w:noProof/>
                <w:webHidden/>
              </w:rPr>
              <w:tab/>
            </w:r>
            <w:r w:rsidR="003F573E">
              <w:rPr>
                <w:noProof/>
                <w:webHidden/>
              </w:rPr>
              <w:fldChar w:fldCharType="begin"/>
            </w:r>
            <w:r w:rsidR="003F573E">
              <w:rPr>
                <w:noProof/>
                <w:webHidden/>
              </w:rPr>
              <w:instrText xml:space="preserve"> PAGEREF _Toc513236866 \h </w:instrText>
            </w:r>
            <w:r w:rsidR="003F573E">
              <w:rPr>
                <w:noProof/>
                <w:webHidden/>
              </w:rPr>
            </w:r>
            <w:r w:rsidR="003F573E">
              <w:rPr>
                <w:noProof/>
                <w:webHidden/>
              </w:rPr>
              <w:fldChar w:fldCharType="separate"/>
            </w:r>
            <w:r w:rsidR="003F573E">
              <w:rPr>
                <w:noProof/>
                <w:webHidden/>
              </w:rPr>
              <w:t>6</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67" w:history="1">
            <w:r w:rsidR="003F573E" w:rsidRPr="00CF74D0">
              <w:rPr>
                <w:rStyle w:val="Lienhypertexte"/>
                <w:noProof/>
              </w:rPr>
              <w:t>Interface du jeu une fois lancé (partie en cours)</w:t>
            </w:r>
            <w:r w:rsidR="003F573E">
              <w:rPr>
                <w:noProof/>
                <w:webHidden/>
              </w:rPr>
              <w:tab/>
            </w:r>
            <w:r w:rsidR="003F573E">
              <w:rPr>
                <w:noProof/>
                <w:webHidden/>
              </w:rPr>
              <w:fldChar w:fldCharType="begin"/>
            </w:r>
            <w:r w:rsidR="003F573E">
              <w:rPr>
                <w:noProof/>
                <w:webHidden/>
              </w:rPr>
              <w:instrText xml:space="preserve"> PAGEREF _Toc513236867 \h </w:instrText>
            </w:r>
            <w:r w:rsidR="003F573E">
              <w:rPr>
                <w:noProof/>
                <w:webHidden/>
              </w:rPr>
            </w:r>
            <w:r w:rsidR="003F573E">
              <w:rPr>
                <w:noProof/>
                <w:webHidden/>
              </w:rPr>
              <w:fldChar w:fldCharType="separate"/>
            </w:r>
            <w:r w:rsidR="003F573E">
              <w:rPr>
                <w:noProof/>
                <w:webHidden/>
              </w:rPr>
              <w:t>6</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68" w:history="1">
            <w:r w:rsidR="003F573E" w:rsidRPr="00CF74D0">
              <w:rPr>
                <w:rStyle w:val="Lienhypertexte"/>
                <w:noProof/>
              </w:rPr>
              <w:t>Interface d’affichage de tous les scores et statistiques en fin de partie</w:t>
            </w:r>
            <w:r w:rsidR="003F573E">
              <w:rPr>
                <w:noProof/>
                <w:webHidden/>
              </w:rPr>
              <w:tab/>
            </w:r>
            <w:r w:rsidR="003F573E">
              <w:rPr>
                <w:noProof/>
                <w:webHidden/>
              </w:rPr>
              <w:fldChar w:fldCharType="begin"/>
            </w:r>
            <w:r w:rsidR="003F573E">
              <w:rPr>
                <w:noProof/>
                <w:webHidden/>
              </w:rPr>
              <w:instrText xml:space="preserve"> PAGEREF _Toc513236868 \h </w:instrText>
            </w:r>
            <w:r w:rsidR="003F573E">
              <w:rPr>
                <w:noProof/>
                <w:webHidden/>
              </w:rPr>
            </w:r>
            <w:r w:rsidR="003F573E">
              <w:rPr>
                <w:noProof/>
                <w:webHidden/>
              </w:rPr>
              <w:fldChar w:fldCharType="separate"/>
            </w:r>
            <w:r w:rsidR="003F573E">
              <w:rPr>
                <w:noProof/>
                <w:webHidden/>
              </w:rPr>
              <w:t>7</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69" w:history="1">
            <w:r w:rsidR="003F573E" w:rsidRPr="00CF74D0">
              <w:rPr>
                <w:rStyle w:val="Lienhypertexte"/>
                <w:noProof/>
              </w:rPr>
              <w:t>Modèle MVC</w:t>
            </w:r>
            <w:r w:rsidR="003F573E">
              <w:rPr>
                <w:noProof/>
                <w:webHidden/>
              </w:rPr>
              <w:tab/>
            </w:r>
            <w:r w:rsidR="003F573E">
              <w:rPr>
                <w:noProof/>
                <w:webHidden/>
              </w:rPr>
              <w:fldChar w:fldCharType="begin"/>
            </w:r>
            <w:r w:rsidR="003F573E">
              <w:rPr>
                <w:noProof/>
                <w:webHidden/>
              </w:rPr>
              <w:instrText xml:space="preserve"> PAGEREF _Toc513236869 \h </w:instrText>
            </w:r>
            <w:r w:rsidR="003F573E">
              <w:rPr>
                <w:noProof/>
                <w:webHidden/>
              </w:rPr>
            </w:r>
            <w:r w:rsidR="003F573E">
              <w:rPr>
                <w:noProof/>
                <w:webHidden/>
              </w:rPr>
              <w:fldChar w:fldCharType="separate"/>
            </w:r>
            <w:r w:rsidR="003F573E">
              <w:rPr>
                <w:noProof/>
                <w:webHidden/>
              </w:rPr>
              <w:t>8</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70" w:history="1">
            <w:r w:rsidR="003F573E" w:rsidRPr="00CF74D0">
              <w:rPr>
                <w:rStyle w:val="Lienhypertexte"/>
                <w:noProof/>
              </w:rPr>
              <w:t>Client</w:t>
            </w:r>
            <w:r w:rsidR="003F573E">
              <w:rPr>
                <w:noProof/>
                <w:webHidden/>
              </w:rPr>
              <w:tab/>
            </w:r>
            <w:r w:rsidR="003F573E">
              <w:rPr>
                <w:noProof/>
                <w:webHidden/>
              </w:rPr>
              <w:fldChar w:fldCharType="begin"/>
            </w:r>
            <w:r w:rsidR="003F573E">
              <w:rPr>
                <w:noProof/>
                <w:webHidden/>
              </w:rPr>
              <w:instrText xml:space="preserve"> PAGEREF _Toc513236870 \h </w:instrText>
            </w:r>
            <w:r w:rsidR="003F573E">
              <w:rPr>
                <w:noProof/>
                <w:webHidden/>
              </w:rPr>
            </w:r>
            <w:r w:rsidR="003F573E">
              <w:rPr>
                <w:noProof/>
                <w:webHidden/>
              </w:rPr>
              <w:fldChar w:fldCharType="separate"/>
            </w:r>
            <w:r w:rsidR="003F573E">
              <w:rPr>
                <w:noProof/>
                <w:webHidden/>
              </w:rPr>
              <w:t>8</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71" w:history="1">
            <w:r w:rsidR="003F573E" w:rsidRPr="00CF74D0">
              <w:rPr>
                <w:rStyle w:val="Lienhypertexte"/>
                <w:noProof/>
              </w:rPr>
              <w:t>Serveur</w:t>
            </w:r>
            <w:r w:rsidR="003F573E">
              <w:rPr>
                <w:noProof/>
                <w:webHidden/>
              </w:rPr>
              <w:tab/>
            </w:r>
            <w:r w:rsidR="003F573E">
              <w:rPr>
                <w:noProof/>
                <w:webHidden/>
              </w:rPr>
              <w:fldChar w:fldCharType="begin"/>
            </w:r>
            <w:r w:rsidR="003F573E">
              <w:rPr>
                <w:noProof/>
                <w:webHidden/>
              </w:rPr>
              <w:instrText xml:space="preserve"> PAGEREF _Toc513236871 \h </w:instrText>
            </w:r>
            <w:r w:rsidR="003F573E">
              <w:rPr>
                <w:noProof/>
                <w:webHidden/>
              </w:rPr>
            </w:r>
            <w:r w:rsidR="003F573E">
              <w:rPr>
                <w:noProof/>
                <w:webHidden/>
              </w:rPr>
              <w:fldChar w:fldCharType="separate"/>
            </w:r>
            <w:r w:rsidR="003F573E">
              <w:rPr>
                <w:noProof/>
                <w:webHidden/>
              </w:rPr>
              <w:t>8</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72" w:history="1">
            <w:r w:rsidR="003F573E" w:rsidRPr="00CF74D0">
              <w:rPr>
                <w:rStyle w:val="Lienhypertexte"/>
                <w:noProof/>
              </w:rPr>
              <w:t>cas d’utilisation générale</w:t>
            </w:r>
            <w:r w:rsidR="003F573E">
              <w:rPr>
                <w:noProof/>
                <w:webHidden/>
              </w:rPr>
              <w:tab/>
            </w:r>
            <w:r w:rsidR="003F573E">
              <w:rPr>
                <w:noProof/>
                <w:webHidden/>
              </w:rPr>
              <w:fldChar w:fldCharType="begin"/>
            </w:r>
            <w:r w:rsidR="003F573E">
              <w:rPr>
                <w:noProof/>
                <w:webHidden/>
              </w:rPr>
              <w:instrText xml:space="preserve"> PAGEREF _Toc513236872 \h </w:instrText>
            </w:r>
            <w:r w:rsidR="003F573E">
              <w:rPr>
                <w:noProof/>
                <w:webHidden/>
              </w:rPr>
            </w:r>
            <w:r w:rsidR="003F573E">
              <w:rPr>
                <w:noProof/>
                <w:webHidden/>
              </w:rPr>
              <w:fldChar w:fldCharType="separate"/>
            </w:r>
            <w:r w:rsidR="003F573E">
              <w:rPr>
                <w:noProof/>
                <w:webHidden/>
              </w:rPr>
              <w:t>10</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73" w:history="1">
            <w:r w:rsidR="003F573E" w:rsidRPr="00CF74D0">
              <w:rPr>
                <w:rStyle w:val="Lienhypertexte"/>
                <w:noProof/>
              </w:rPr>
              <w:t>Diagramme de cas d’utilisation générale</w:t>
            </w:r>
            <w:r w:rsidR="003F573E">
              <w:rPr>
                <w:noProof/>
                <w:webHidden/>
              </w:rPr>
              <w:tab/>
            </w:r>
            <w:r w:rsidR="003F573E">
              <w:rPr>
                <w:noProof/>
                <w:webHidden/>
              </w:rPr>
              <w:fldChar w:fldCharType="begin"/>
            </w:r>
            <w:r w:rsidR="003F573E">
              <w:rPr>
                <w:noProof/>
                <w:webHidden/>
              </w:rPr>
              <w:instrText xml:space="preserve"> PAGEREF _Toc513236873 \h </w:instrText>
            </w:r>
            <w:r w:rsidR="003F573E">
              <w:rPr>
                <w:noProof/>
                <w:webHidden/>
              </w:rPr>
            </w:r>
            <w:r w:rsidR="003F573E">
              <w:rPr>
                <w:noProof/>
                <w:webHidden/>
              </w:rPr>
              <w:fldChar w:fldCharType="separate"/>
            </w:r>
            <w:r w:rsidR="003F573E">
              <w:rPr>
                <w:noProof/>
                <w:webHidden/>
              </w:rPr>
              <w:t>10</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74" w:history="1">
            <w:r w:rsidR="003F573E" w:rsidRPr="00CF74D0">
              <w:rPr>
                <w:rStyle w:val="Lienhypertexte"/>
                <w:noProof/>
              </w:rPr>
              <w:t>Player</w:t>
            </w:r>
            <w:r w:rsidR="003F573E">
              <w:rPr>
                <w:noProof/>
                <w:webHidden/>
              </w:rPr>
              <w:tab/>
            </w:r>
            <w:r w:rsidR="003F573E">
              <w:rPr>
                <w:noProof/>
                <w:webHidden/>
              </w:rPr>
              <w:fldChar w:fldCharType="begin"/>
            </w:r>
            <w:r w:rsidR="003F573E">
              <w:rPr>
                <w:noProof/>
                <w:webHidden/>
              </w:rPr>
              <w:instrText xml:space="preserve"> PAGEREF _Toc513236874 \h </w:instrText>
            </w:r>
            <w:r w:rsidR="003F573E">
              <w:rPr>
                <w:noProof/>
                <w:webHidden/>
              </w:rPr>
            </w:r>
            <w:r w:rsidR="003F573E">
              <w:rPr>
                <w:noProof/>
                <w:webHidden/>
              </w:rPr>
              <w:fldChar w:fldCharType="separate"/>
            </w:r>
            <w:r w:rsidR="003F573E">
              <w:rPr>
                <w:noProof/>
                <w:webHidden/>
              </w:rPr>
              <w:t>10</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75" w:history="1">
            <w:r w:rsidR="003F573E" w:rsidRPr="00CF74D0">
              <w:rPr>
                <w:rStyle w:val="Lienhypertexte"/>
                <w:noProof/>
              </w:rPr>
              <w:t>Admin</w:t>
            </w:r>
            <w:r w:rsidR="003F573E">
              <w:rPr>
                <w:noProof/>
                <w:webHidden/>
              </w:rPr>
              <w:tab/>
            </w:r>
            <w:r w:rsidR="003F573E">
              <w:rPr>
                <w:noProof/>
                <w:webHidden/>
              </w:rPr>
              <w:fldChar w:fldCharType="begin"/>
            </w:r>
            <w:r w:rsidR="003F573E">
              <w:rPr>
                <w:noProof/>
                <w:webHidden/>
              </w:rPr>
              <w:instrText xml:space="preserve"> PAGEREF _Toc513236875 \h </w:instrText>
            </w:r>
            <w:r w:rsidR="003F573E">
              <w:rPr>
                <w:noProof/>
                <w:webHidden/>
              </w:rPr>
            </w:r>
            <w:r w:rsidR="003F573E">
              <w:rPr>
                <w:noProof/>
                <w:webHidden/>
              </w:rPr>
              <w:fldChar w:fldCharType="separate"/>
            </w:r>
            <w:r w:rsidR="003F573E">
              <w:rPr>
                <w:noProof/>
                <w:webHidden/>
              </w:rPr>
              <w:t>10</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76" w:history="1">
            <w:r w:rsidR="003F573E" w:rsidRPr="00CF74D0">
              <w:rPr>
                <w:rStyle w:val="Lienhypertexte"/>
                <w:noProof/>
              </w:rPr>
              <w:t>Échange entre le serveur et le client</w:t>
            </w:r>
            <w:r w:rsidR="003F573E">
              <w:rPr>
                <w:noProof/>
                <w:webHidden/>
              </w:rPr>
              <w:tab/>
            </w:r>
            <w:r w:rsidR="003F573E">
              <w:rPr>
                <w:noProof/>
                <w:webHidden/>
              </w:rPr>
              <w:fldChar w:fldCharType="begin"/>
            </w:r>
            <w:r w:rsidR="003F573E">
              <w:rPr>
                <w:noProof/>
                <w:webHidden/>
              </w:rPr>
              <w:instrText xml:space="preserve"> PAGEREF _Toc513236876 \h </w:instrText>
            </w:r>
            <w:r w:rsidR="003F573E">
              <w:rPr>
                <w:noProof/>
                <w:webHidden/>
              </w:rPr>
            </w:r>
            <w:r w:rsidR="003F573E">
              <w:rPr>
                <w:noProof/>
                <w:webHidden/>
              </w:rPr>
              <w:fldChar w:fldCharType="separate"/>
            </w:r>
            <w:r w:rsidR="003F573E">
              <w:rPr>
                <w:noProof/>
                <w:webHidden/>
              </w:rPr>
              <w:t>11</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77" w:history="1">
            <w:r w:rsidR="003F573E" w:rsidRPr="00CF74D0">
              <w:rPr>
                <w:rStyle w:val="Lienhypertexte"/>
                <w:noProof/>
              </w:rPr>
              <w:t>Protocole d’échange Client-Serveur</w:t>
            </w:r>
            <w:r w:rsidR="003F573E">
              <w:rPr>
                <w:noProof/>
                <w:webHidden/>
              </w:rPr>
              <w:tab/>
            </w:r>
            <w:r w:rsidR="003F573E">
              <w:rPr>
                <w:noProof/>
                <w:webHidden/>
              </w:rPr>
              <w:fldChar w:fldCharType="begin"/>
            </w:r>
            <w:r w:rsidR="003F573E">
              <w:rPr>
                <w:noProof/>
                <w:webHidden/>
              </w:rPr>
              <w:instrText xml:space="preserve"> PAGEREF _Toc513236877 \h </w:instrText>
            </w:r>
            <w:r w:rsidR="003F573E">
              <w:rPr>
                <w:noProof/>
                <w:webHidden/>
              </w:rPr>
            </w:r>
            <w:r w:rsidR="003F573E">
              <w:rPr>
                <w:noProof/>
                <w:webHidden/>
              </w:rPr>
              <w:fldChar w:fldCharType="separate"/>
            </w:r>
            <w:r w:rsidR="003F573E">
              <w:rPr>
                <w:noProof/>
                <w:webHidden/>
              </w:rPr>
              <w:t>11</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78" w:history="1">
            <w:r w:rsidR="003F573E" w:rsidRPr="00CF74D0">
              <w:rPr>
                <w:rStyle w:val="Lienhypertexte"/>
                <w:noProof/>
              </w:rPr>
              <w:t>Comment se déroulent le lancement du jeu et sa fin ?</w:t>
            </w:r>
            <w:r w:rsidR="003F573E">
              <w:rPr>
                <w:noProof/>
                <w:webHidden/>
              </w:rPr>
              <w:tab/>
            </w:r>
            <w:r w:rsidR="003F573E">
              <w:rPr>
                <w:noProof/>
                <w:webHidden/>
              </w:rPr>
              <w:fldChar w:fldCharType="begin"/>
            </w:r>
            <w:r w:rsidR="003F573E">
              <w:rPr>
                <w:noProof/>
                <w:webHidden/>
              </w:rPr>
              <w:instrText xml:space="preserve"> PAGEREF _Toc513236878 \h </w:instrText>
            </w:r>
            <w:r w:rsidR="003F573E">
              <w:rPr>
                <w:noProof/>
                <w:webHidden/>
              </w:rPr>
            </w:r>
            <w:r w:rsidR="003F573E">
              <w:rPr>
                <w:noProof/>
                <w:webHidden/>
              </w:rPr>
              <w:fldChar w:fldCharType="separate"/>
            </w:r>
            <w:r w:rsidR="003F573E">
              <w:rPr>
                <w:noProof/>
                <w:webHidden/>
              </w:rPr>
              <w:t>13</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79" w:history="1">
            <w:r w:rsidR="003F573E" w:rsidRPr="00CF74D0">
              <w:rPr>
                <w:rStyle w:val="Lienhypertexte"/>
                <w:noProof/>
              </w:rPr>
              <w:t>Base de données</w:t>
            </w:r>
            <w:r w:rsidR="003F573E">
              <w:rPr>
                <w:noProof/>
                <w:webHidden/>
              </w:rPr>
              <w:tab/>
            </w:r>
            <w:r w:rsidR="003F573E">
              <w:rPr>
                <w:noProof/>
                <w:webHidden/>
              </w:rPr>
              <w:fldChar w:fldCharType="begin"/>
            </w:r>
            <w:r w:rsidR="003F573E">
              <w:rPr>
                <w:noProof/>
                <w:webHidden/>
              </w:rPr>
              <w:instrText xml:space="preserve"> PAGEREF _Toc513236879 \h </w:instrText>
            </w:r>
            <w:r w:rsidR="003F573E">
              <w:rPr>
                <w:noProof/>
                <w:webHidden/>
              </w:rPr>
            </w:r>
            <w:r w:rsidR="003F573E">
              <w:rPr>
                <w:noProof/>
                <w:webHidden/>
              </w:rPr>
              <w:fldChar w:fldCharType="separate"/>
            </w:r>
            <w:r w:rsidR="003F573E">
              <w:rPr>
                <w:noProof/>
                <w:webHidden/>
              </w:rPr>
              <w:t>13</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80" w:history="1">
            <w:r w:rsidR="003F573E" w:rsidRPr="00CF74D0">
              <w:rPr>
                <w:rStyle w:val="Lienhypertexte"/>
                <w:noProof/>
              </w:rPr>
              <w:t>Les différentes responsabilités au sein de la NUKETEAM</w:t>
            </w:r>
            <w:r w:rsidR="003F573E">
              <w:rPr>
                <w:noProof/>
                <w:webHidden/>
              </w:rPr>
              <w:tab/>
            </w:r>
            <w:r w:rsidR="003F573E">
              <w:rPr>
                <w:noProof/>
                <w:webHidden/>
              </w:rPr>
              <w:fldChar w:fldCharType="begin"/>
            </w:r>
            <w:r w:rsidR="003F573E">
              <w:rPr>
                <w:noProof/>
                <w:webHidden/>
              </w:rPr>
              <w:instrText xml:space="preserve"> PAGEREF _Toc513236880 \h </w:instrText>
            </w:r>
            <w:r w:rsidR="003F573E">
              <w:rPr>
                <w:noProof/>
                <w:webHidden/>
              </w:rPr>
            </w:r>
            <w:r w:rsidR="003F573E">
              <w:rPr>
                <w:noProof/>
                <w:webHidden/>
              </w:rPr>
              <w:fldChar w:fldCharType="separate"/>
            </w:r>
            <w:r w:rsidR="003F573E">
              <w:rPr>
                <w:noProof/>
                <w:webHidden/>
              </w:rPr>
              <w:t>13</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81" w:history="1">
            <w:r w:rsidR="003F573E" w:rsidRPr="00CF74D0">
              <w:rPr>
                <w:rStyle w:val="Lienhypertexte"/>
                <w:rFonts w:eastAsia="Arial Unicode MS"/>
                <w:noProof/>
              </w:rPr>
              <w:t>Backlog de produit</w:t>
            </w:r>
            <w:r w:rsidR="003F573E">
              <w:rPr>
                <w:noProof/>
                <w:webHidden/>
              </w:rPr>
              <w:tab/>
            </w:r>
            <w:r w:rsidR="003F573E">
              <w:rPr>
                <w:noProof/>
                <w:webHidden/>
              </w:rPr>
              <w:fldChar w:fldCharType="begin"/>
            </w:r>
            <w:r w:rsidR="003F573E">
              <w:rPr>
                <w:noProof/>
                <w:webHidden/>
              </w:rPr>
              <w:instrText xml:space="preserve"> PAGEREF _Toc513236881 \h </w:instrText>
            </w:r>
            <w:r w:rsidR="003F573E">
              <w:rPr>
                <w:noProof/>
                <w:webHidden/>
              </w:rPr>
            </w:r>
            <w:r w:rsidR="003F573E">
              <w:rPr>
                <w:noProof/>
                <w:webHidden/>
              </w:rPr>
              <w:fldChar w:fldCharType="separate"/>
            </w:r>
            <w:r w:rsidR="003F573E">
              <w:rPr>
                <w:noProof/>
                <w:webHidden/>
              </w:rPr>
              <w:t>14</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882" w:history="1">
            <w:r w:rsidR="003F573E" w:rsidRPr="00CF74D0">
              <w:rPr>
                <w:rStyle w:val="Lienhypertexte"/>
                <w:noProof/>
              </w:rPr>
              <w:t>PLAN DES ITERATIONS</w:t>
            </w:r>
            <w:r w:rsidR="003F573E">
              <w:rPr>
                <w:noProof/>
                <w:webHidden/>
              </w:rPr>
              <w:tab/>
            </w:r>
            <w:r w:rsidR="003F573E">
              <w:rPr>
                <w:noProof/>
                <w:webHidden/>
              </w:rPr>
              <w:fldChar w:fldCharType="begin"/>
            </w:r>
            <w:r w:rsidR="003F573E">
              <w:rPr>
                <w:noProof/>
                <w:webHidden/>
              </w:rPr>
              <w:instrText xml:space="preserve"> PAGEREF _Toc513236882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83" w:history="1">
            <w:r w:rsidR="003F573E" w:rsidRPr="00CF74D0">
              <w:rPr>
                <w:rStyle w:val="Lienhypertexte"/>
                <w:noProof/>
              </w:rPr>
              <w:t>ITERATION 1</w:t>
            </w:r>
            <w:r w:rsidR="003F573E">
              <w:rPr>
                <w:noProof/>
                <w:webHidden/>
              </w:rPr>
              <w:tab/>
            </w:r>
            <w:r w:rsidR="003F573E">
              <w:rPr>
                <w:noProof/>
                <w:webHidden/>
              </w:rPr>
              <w:fldChar w:fldCharType="begin"/>
            </w:r>
            <w:r w:rsidR="003F573E">
              <w:rPr>
                <w:noProof/>
                <w:webHidden/>
              </w:rPr>
              <w:instrText xml:space="preserve"> PAGEREF _Toc513236883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84"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_Toc513236884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85" w:history="1">
            <w:r w:rsidR="003F573E" w:rsidRPr="00CF74D0">
              <w:rPr>
                <w:rStyle w:val="Lienhypertexte"/>
                <w:noProof/>
              </w:rPr>
              <w:t>HISTOIRE</w:t>
            </w:r>
            <w:r w:rsidR="003F573E">
              <w:rPr>
                <w:noProof/>
                <w:webHidden/>
              </w:rPr>
              <w:tab/>
            </w:r>
            <w:r w:rsidR="003F573E">
              <w:rPr>
                <w:noProof/>
                <w:webHidden/>
              </w:rPr>
              <w:fldChar w:fldCharType="begin"/>
            </w:r>
            <w:r w:rsidR="003F573E">
              <w:rPr>
                <w:noProof/>
                <w:webHidden/>
              </w:rPr>
              <w:instrText xml:space="preserve"> PAGEREF _Toc513236885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86"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_Toc513236886 \h </w:instrText>
            </w:r>
            <w:r w:rsidR="003F573E">
              <w:rPr>
                <w:noProof/>
                <w:webHidden/>
              </w:rPr>
            </w:r>
            <w:r w:rsidR="003F573E">
              <w:rPr>
                <w:noProof/>
                <w:webHidden/>
              </w:rPr>
              <w:fldChar w:fldCharType="separate"/>
            </w:r>
            <w:r w:rsidR="003F573E">
              <w:rPr>
                <w:noProof/>
                <w:webHidden/>
              </w:rPr>
              <w:t>16</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87" w:history="1">
            <w:r w:rsidR="003F573E" w:rsidRPr="00CF74D0">
              <w:rPr>
                <w:rStyle w:val="Lienhypertexte"/>
                <w:noProof/>
              </w:rPr>
              <w:t>ITERATION 2</w:t>
            </w:r>
            <w:r w:rsidR="003F573E">
              <w:rPr>
                <w:noProof/>
                <w:webHidden/>
              </w:rPr>
              <w:tab/>
            </w:r>
            <w:r w:rsidR="003F573E">
              <w:rPr>
                <w:noProof/>
                <w:webHidden/>
              </w:rPr>
              <w:fldChar w:fldCharType="begin"/>
            </w:r>
            <w:r w:rsidR="003F573E">
              <w:rPr>
                <w:noProof/>
                <w:webHidden/>
              </w:rPr>
              <w:instrText xml:space="preserve"> PAGEREF _Toc513236887 \h </w:instrText>
            </w:r>
            <w:r w:rsidR="003F573E">
              <w:rPr>
                <w:noProof/>
                <w:webHidden/>
              </w:rPr>
            </w:r>
            <w:r w:rsidR="003F573E">
              <w:rPr>
                <w:noProof/>
                <w:webHidden/>
              </w:rPr>
              <w:fldChar w:fldCharType="separate"/>
            </w:r>
            <w:r w:rsidR="003F573E">
              <w:rPr>
                <w:noProof/>
                <w:webHidden/>
              </w:rPr>
              <w:t>18</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88"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_Toc513236888 \h </w:instrText>
            </w:r>
            <w:r w:rsidR="003F573E">
              <w:rPr>
                <w:noProof/>
                <w:webHidden/>
              </w:rPr>
            </w:r>
            <w:r w:rsidR="003F573E">
              <w:rPr>
                <w:noProof/>
                <w:webHidden/>
              </w:rPr>
              <w:fldChar w:fldCharType="separate"/>
            </w:r>
            <w:r w:rsidR="003F573E">
              <w:rPr>
                <w:noProof/>
                <w:webHidden/>
              </w:rPr>
              <w:t>18</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89"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_Toc513236889 \h </w:instrText>
            </w:r>
            <w:r w:rsidR="003F573E">
              <w:rPr>
                <w:noProof/>
                <w:webHidden/>
              </w:rPr>
            </w:r>
            <w:r w:rsidR="003F573E">
              <w:rPr>
                <w:noProof/>
                <w:webHidden/>
              </w:rPr>
              <w:fldChar w:fldCharType="separate"/>
            </w:r>
            <w:r w:rsidR="003F573E">
              <w:rPr>
                <w:noProof/>
                <w:webHidden/>
              </w:rPr>
              <w:t>18</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90"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_Toc513236890 \h </w:instrText>
            </w:r>
            <w:r w:rsidR="003F573E">
              <w:rPr>
                <w:noProof/>
                <w:webHidden/>
              </w:rPr>
            </w:r>
            <w:r w:rsidR="003F573E">
              <w:rPr>
                <w:noProof/>
                <w:webHidden/>
              </w:rPr>
              <w:fldChar w:fldCharType="separate"/>
            </w:r>
            <w:r w:rsidR="003F573E">
              <w:rPr>
                <w:noProof/>
                <w:webHidden/>
              </w:rPr>
              <w:t>18</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91" w:history="1">
            <w:r w:rsidR="003F573E" w:rsidRPr="00CF74D0">
              <w:rPr>
                <w:rStyle w:val="Lienhypertexte"/>
                <w:noProof/>
              </w:rPr>
              <w:t>ITERATION 3</w:t>
            </w:r>
            <w:r w:rsidR="003F573E">
              <w:rPr>
                <w:noProof/>
                <w:webHidden/>
              </w:rPr>
              <w:tab/>
            </w:r>
            <w:r w:rsidR="003F573E">
              <w:rPr>
                <w:noProof/>
                <w:webHidden/>
              </w:rPr>
              <w:fldChar w:fldCharType="begin"/>
            </w:r>
            <w:r w:rsidR="003F573E">
              <w:rPr>
                <w:noProof/>
                <w:webHidden/>
              </w:rPr>
              <w:instrText xml:space="preserve"> PAGEREF _Toc513236891 \h </w:instrText>
            </w:r>
            <w:r w:rsidR="003F573E">
              <w:rPr>
                <w:noProof/>
                <w:webHidden/>
              </w:rPr>
            </w:r>
            <w:r w:rsidR="003F573E">
              <w:rPr>
                <w:noProof/>
                <w:webHidden/>
              </w:rPr>
              <w:fldChar w:fldCharType="separate"/>
            </w:r>
            <w:r w:rsidR="003F573E">
              <w:rPr>
                <w:noProof/>
                <w:webHidden/>
              </w:rPr>
              <w:t>19</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92"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_Toc513236892 \h </w:instrText>
            </w:r>
            <w:r w:rsidR="003F573E">
              <w:rPr>
                <w:noProof/>
                <w:webHidden/>
              </w:rPr>
            </w:r>
            <w:r w:rsidR="003F573E">
              <w:rPr>
                <w:noProof/>
                <w:webHidden/>
              </w:rPr>
              <w:fldChar w:fldCharType="separate"/>
            </w:r>
            <w:r w:rsidR="003F573E">
              <w:rPr>
                <w:noProof/>
                <w:webHidden/>
              </w:rPr>
              <w:t>19</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93"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_Toc513236893 \h </w:instrText>
            </w:r>
            <w:r w:rsidR="003F573E">
              <w:rPr>
                <w:noProof/>
                <w:webHidden/>
              </w:rPr>
            </w:r>
            <w:r w:rsidR="003F573E">
              <w:rPr>
                <w:noProof/>
                <w:webHidden/>
              </w:rPr>
              <w:fldChar w:fldCharType="separate"/>
            </w:r>
            <w:r w:rsidR="003F573E">
              <w:rPr>
                <w:noProof/>
                <w:webHidden/>
              </w:rPr>
              <w:t>19</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94"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_Toc513236894 \h </w:instrText>
            </w:r>
            <w:r w:rsidR="003F573E">
              <w:rPr>
                <w:noProof/>
                <w:webHidden/>
              </w:rPr>
            </w:r>
            <w:r w:rsidR="003F573E">
              <w:rPr>
                <w:noProof/>
                <w:webHidden/>
              </w:rPr>
              <w:fldChar w:fldCharType="separate"/>
            </w:r>
            <w:r w:rsidR="003F573E">
              <w:rPr>
                <w:noProof/>
                <w:webHidden/>
              </w:rPr>
              <w:t>19</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95" w:history="1">
            <w:r w:rsidR="003F573E" w:rsidRPr="00CF74D0">
              <w:rPr>
                <w:rStyle w:val="Lienhypertexte"/>
                <w:noProof/>
              </w:rPr>
              <w:t>ITERATION 4</w:t>
            </w:r>
            <w:r w:rsidR="003F573E">
              <w:rPr>
                <w:noProof/>
                <w:webHidden/>
              </w:rPr>
              <w:tab/>
            </w:r>
            <w:r w:rsidR="003F573E">
              <w:rPr>
                <w:noProof/>
                <w:webHidden/>
              </w:rPr>
              <w:fldChar w:fldCharType="begin"/>
            </w:r>
            <w:r w:rsidR="003F573E">
              <w:rPr>
                <w:noProof/>
                <w:webHidden/>
              </w:rPr>
              <w:instrText xml:space="preserve"> PAGEREF _Toc513236895 \h </w:instrText>
            </w:r>
            <w:r w:rsidR="003F573E">
              <w:rPr>
                <w:noProof/>
                <w:webHidden/>
              </w:rPr>
            </w:r>
            <w:r w:rsidR="003F573E">
              <w:rPr>
                <w:noProof/>
                <w:webHidden/>
              </w:rPr>
              <w:fldChar w:fldCharType="separate"/>
            </w:r>
            <w:r w:rsidR="003F573E">
              <w:rPr>
                <w:noProof/>
                <w:webHidden/>
              </w:rPr>
              <w:t>20</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96"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_Toc513236896 \h </w:instrText>
            </w:r>
            <w:r w:rsidR="003F573E">
              <w:rPr>
                <w:noProof/>
                <w:webHidden/>
              </w:rPr>
            </w:r>
            <w:r w:rsidR="003F573E">
              <w:rPr>
                <w:noProof/>
                <w:webHidden/>
              </w:rPr>
              <w:fldChar w:fldCharType="separate"/>
            </w:r>
            <w:r w:rsidR="003F573E">
              <w:rPr>
                <w:noProof/>
                <w:webHidden/>
              </w:rPr>
              <w:t>20</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97"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_Toc513236897 \h </w:instrText>
            </w:r>
            <w:r w:rsidR="003F573E">
              <w:rPr>
                <w:noProof/>
                <w:webHidden/>
              </w:rPr>
            </w:r>
            <w:r w:rsidR="003F573E">
              <w:rPr>
                <w:noProof/>
                <w:webHidden/>
              </w:rPr>
              <w:fldChar w:fldCharType="separate"/>
            </w:r>
            <w:r w:rsidR="003F573E">
              <w:rPr>
                <w:noProof/>
                <w:webHidden/>
              </w:rPr>
              <w:t>20</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898"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_Toc513236898 \h </w:instrText>
            </w:r>
            <w:r w:rsidR="003F573E">
              <w:rPr>
                <w:noProof/>
                <w:webHidden/>
              </w:rPr>
            </w:r>
            <w:r w:rsidR="003F573E">
              <w:rPr>
                <w:noProof/>
                <w:webHidden/>
              </w:rPr>
              <w:fldChar w:fldCharType="separate"/>
            </w:r>
            <w:r w:rsidR="003F573E">
              <w:rPr>
                <w:noProof/>
                <w:webHidden/>
              </w:rPr>
              <w:t>20</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899" w:history="1">
            <w:r w:rsidR="003F573E" w:rsidRPr="00CF74D0">
              <w:rPr>
                <w:rStyle w:val="Lienhypertexte"/>
                <w:noProof/>
              </w:rPr>
              <w:t>ITERATION 5</w:t>
            </w:r>
            <w:r w:rsidR="003F573E">
              <w:rPr>
                <w:noProof/>
                <w:webHidden/>
              </w:rPr>
              <w:tab/>
            </w:r>
            <w:r w:rsidR="003F573E">
              <w:rPr>
                <w:noProof/>
                <w:webHidden/>
              </w:rPr>
              <w:fldChar w:fldCharType="begin"/>
            </w:r>
            <w:r w:rsidR="003F573E">
              <w:rPr>
                <w:noProof/>
                <w:webHidden/>
              </w:rPr>
              <w:instrText xml:space="preserve"> PAGEREF _Toc513236899 \h </w:instrText>
            </w:r>
            <w:r w:rsidR="003F573E">
              <w:rPr>
                <w:noProof/>
                <w:webHidden/>
              </w:rPr>
            </w:r>
            <w:r w:rsidR="003F573E">
              <w:rPr>
                <w:noProof/>
                <w:webHidden/>
              </w:rPr>
              <w:fldChar w:fldCharType="separate"/>
            </w:r>
            <w:r w:rsidR="003F573E">
              <w:rPr>
                <w:noProof/>
                <w:webHidden/>
              </w:rPr>
              <w:t>21</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900"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_Toc513236900 \h </w:instrText>
            </w:r>
            <w:r w:rsidR="003F573E">
              <w:rPr>
                <w:noProof/>
                <w:webHidden/>
              </w:rPr>
            </w:r>
            <w:r w:rsidR="003F573E">
              <w:rPr>
                <w:noProof/>
                <w:webHidden/>
              </w:rPr>
              <w:fldChar w:fldCharType="separate"/>
            </w:r>
            <w:r w:rsidR="003F573E">
              <w:rPr>
                <w:noProof/>
                <w:webHidden/>
              </w:rPr>
              <w:t>21</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901"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_Toc513236901 \h </w:instrText>
            </w:r>
            <w:r w:rsidR="003F573E">
              <w:rPr>
                <w:noProof/>
                <w:webHidden/>
              </w:rPr>
            </w:r>
            <w:r w:rsidR="003F573E">
              <w:rPr>
                <w:noProof/>
                <w:webHidden/>
              </w:rPr>
              <w:fldChar w:fldCharType="separate"/>
            </w:r>
            <w:r w:rsidR="003F573E">
              <w:rPr>
                <w:noProof/>
                <w:webHidden/>
              </w:rPr>
              <w:t>21</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902"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_Toc513236902 \h </w:instrText>
            </w:r>
            <w:r w:rsidR="003F573E">
              <w:rPr>
                <w:noProof/>
                <w:webHidden/>
              </w:rPr>
            </w:r>
            <w:r w:rsidR="003F573E">
              <w:rPr>
                <w:noProof/>
                <w:webHidden/>
              </w:rPr>
              <w:fldChar w:fldCharType="separate"/>
            </w:r>
            <w:r w:rsidR="003F573E">
              <w:rPr>
                <w:noProof/>
                <w:webHidden/>
              </w:rPr>
              <w:t>21</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903" w:history="1">
            <w:r w:rsidR="003F573E" w:rsidRPr="00CF74D0">
              <w:rPr>
                <w:rStyle w:val="Lienhypertexte"/>
                <w:noProof/>
              </w:rPr>
              <w:t>ITERATION 6</w:t>
            </w:r>
            <w:r w:rsidR="003F573E">
              <w:rPr>
                <w:noProof/>
                <w:webHidden/>
              </w:rPr>
              <w:tab/>
            </w:r>
            <w:r w:rsidR="003F573E">
              <w:rPr>
                <w:noProof/>
                <w:webHidden/>
              </w:rPr>
              <w:fldChar w:fldCharType="begin"/>
            </w:r>
            <w:r w:rsidR="003F573E">
              <w:rPr>
                <w:noProof/>
                <w:webHidden/>
              </w:rPr>
              <w:instrText xml:space="preserve"> PAGEREF _Toc513236903 \h </w:instrText>
            </w:r>
            <w:r w:rsidR="003F573E">
              <w:rPr>
                <w:noProof/>
                <w:webHidden/>
              </w:rPr>
            </w:r>
            <w:r w:rsidR="003F573E">
              <w:rPr>
                <w:noProof/>
                <w:webHidden/>
              </w:rPr>
              <w:fldChar w:fldCharType="separate"/>
            </w:r>
            <w:r w:rsidR="003F573E">
              <w:rPr>
                <w:noProof/>
                <w:webHidden/>
              </w:rPr>
              <w:t>22</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904"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_Toc513236904 \h </w:instrText>
            </w:r>
            <w:r w:rsidR="003F573E">
              <w:rPr>
                <w:noProof/>
                <w:webHidden/>
              </w:rPr>
            </w:r>
            <w:r w:rsidR="003F573E">
              <w:rPr>
                <w:noProof/>
                <w:webHidden/>
              </w:rPr>
              <w:fldChar w:fldCharType="separate"/>
            </w:r>
            <w:r w:rsidR="003F573E">
              <w:rPr>
                <w:noProof/>
                <w:webHidden/>
              </w:rPr>
              <w:t>22</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905"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_Toc513236905 \h </w:instrText>
            </w:r>
            <w:r w:rsidR="003F573E">
              <w:rPr>
                <w:noProof/>
                <w:webHidden/>
              </w:rPr>
            </w:r>
            <w:r w:rsidR="003F573E">
              <w:rPr>
                <w:noProof/>
                <w:webHidden/>
              </w:rPr>
              <w:fldChar w:fldCharType="separate"/>
            </w:r>
            <w:r w:rsidR="003F573E">
              <w:rPr>
                <w:noProof/>
                <w:webHidden/>
              </w:rPr>
              <w:t>22</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906"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_Toc513236906 \h </w:instrText>
            </w:r>
            <w:r w:rsidR="003F573E">
              <w:rPr>
                <w:noProof/>
                <w:webHidden/>
              </w:rPr>
            </w:r>
            <w:r w:rsidR="003F573E">
              <w:rPr>
                <w:noProof/>
                <w:webHidden/>
              </w:rPr>
              <w:fldChar w:fldCharType="separate"/>
            </w:r>
            <w:r w:rsidR="003F573E">
              <w:rPr>
                <w:noProof/>
                <w:webHidden/>
              </w:rPr>
              <w:t>22</w:t>
            </w:r>
            <w:r w:rsidR="003F573E">
              <w:rPr>
                <w:noProof/>
                <w:webHidden/>
              </w:rPr>
              <w:fldChar w:fldCharType="end"/>
            </w:r>
          </w:hyperlink>
        </w:p>
        <w:p w:rsidR="003F573E" w:rsidRDefault="00CD46EE">
          <w:pPr>
            <w:pStyle w:val="TM2"/>
            <w:tabs>
              <w:tab w:val="right" w:leader="dot" w:pos="9628"/>
            </w:tabs>
            <w:rPr>
              <w:rFonts w:asciiTheme="minorHAnsi" w:hAnsiTheme="minorHAnsi"/>
              <w:noProof/>
              <w:sz w:val="22"/>
              <w:szCs w:val="22"/>
              <w:lang w:eastAsia="fr-CH"/>
            </w:rPr>
          </w:pPr>
          <w:hyperlink w:anchor="_Toc513236907" w:history="1">
            <w:r w:rsidR="003F573E" w:rsidRPr="00CF74D0">
              <w:rPr>
                <w:rStyle w:val="Lienhypertexte"/>
                <w:noProof/>
              </w:rPr>
              <w:t>ITERATION 7</w:t>
            </w:r>
            <w:r w:rsidR="003F573E">
              <w:rPr>
                <w:noProof/>
                <w:webHidden/>
              </w:rPr>
              <w:tab/>
            </w:r>
            <w:r w:rsidR="003F573E">
              <w:rPr>
                <w:noProof/>
                <w:webHidden/>
              </w:rPr>
              <w:fldChar w:fldCharType="begin"/>
            </w:r>
            <w:r w:rsidR="003F573E">
              <w:rPr>
                <w:noProof/>
                <w:webHidden/>
              </w:rPr>
              <w:instrText xml:space="preserve"> PAGEREF _Toc513236907 \h </w:instrText>
            </w:r>
            <w:r w:rsidR="003F573E">
              <w:rPr>
                <w:noProof/>
                <w:webHidden/>
              </w:rPr>
            </w:r>
            <w:r w:rsidR="003F573E">
              <w:rPr>
                <w:noProof/>
                <w:webHidden/>
              </w:rPr>
              <w:fldChar w:fldCharType="separate"/>
            </w:r>
            <w:r w:rsidR="003F573E">
              <w:rPr>
                <w:noProof/>
                <w:webHidden/>
              </w:rPr>
              <w:t>23</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908" w:history="1">
            <w:r w:rsidR="003F573E" w:rsidRPr="00CF74D0">
              <w:rPr>
                <w:rStyle w:val="Lienhypertexte"/>
                <w:noProof/>
              </w:rPr>
              <w:t>Objectifs</w:t>
            </w:r>
            <w:r w:rsidR="003F573E">
              <w:rPr>
                <w:noProof/>
                <w:webHidden/>
              </w:rPr>
              <w:tab/>
            </w:r>
            <w:r w:rsidR="003F573E">
              <w:rPr>
                <w:noProof/>
                <w:webHidden/>
              </w:rPr>
              <w:fldChar w:fldCharType="begin"/>
            </w:r>
            <w:r w:rsidR="003F573E">
              <w:rPr>
                <w:noProof/>
                <w:webHidden/>
              </w:rPr>
              <w:instrText xml:space="preserve"> PAGEREF _Toc513236908 \h </w:instrText>
            </w:r>
            <w:r w:rsidR="003F573E">
              <w:rPr>
                <w:noProof/>
                <w:webHidden/>
              </w:rPr>
            </w:r>
            <w:r w:rsidR="003F573E">
              <w:rPr>
                <w:noProof/>
                <w:webHidden/>
              </w:rPr>
              <w:fldChar w:fldCharType="separate"/>
            </w:r>
            <w:r w:rsidR="003F573E">
              <w:rPr>
                <w:noProof/>
                <w:webHidden/>
              </w:rPr>
              <w:t>23</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909" w:history="1">
            <w:r w:rsidR="003F573E" w:rsidRPr="00CF74D0">
              <w:rPr>
                <w:rStyle w:val="Lienhypertexte"/>
                <w:noProof/>
              </w:rPr>
              <w:t>HISTOIRES</w:t>
            </w:r>
            <w:r w:rsidR="003F573E">
              <w:rPr>
                <w:noProof/>
                <w:webHidden/>
              </w:rPr>
              <w:tab/>
            </w:r>
            <w:r w:rsidR="003F573E">
              <w:rPr>
                <w:noProof/>
                <w:webHidden/>
              </w:rPr>
              <w:fldChar w:fldCharType="begin"/>
            </w:r>
            <w:r w:rsidR="003F573E">
              <w:rPr>
                <w:noProof/>
                <w:webHidden/>
              </w:rPr>
              <w:instrText xml:space="preserve"> PAGEREF _Toc513236909 \h </w:instrText>
            </w:r>
            <w:r w:rsidR="003F573E">
              <w:rPr>
                <w:noProof/>
                <w:webHidden/>
              </w:rPr>
            </w:r>
            <w:r w:rsidR="003F573E">
              <w:rPr>
                <w:noProof/>
                <w:webHidden/>
              </w:rPr>
              <w:fldChar w:fldCharType="separate"/>
            </w:r>
            <w:r w:rsidR="003F573E">
              <w:rPr>
                <w:noProof/>
                <w:webHidden/>
              </w:rPr>
              <w:t>23</w:t>
            </w:r>
            <w:r w:rsidR="003F573E">
              <w:rPr>
                <w:noProof/>
                <w:webHidden/>
              </w:rPr>
              <w:fldChar w:fldCharType="end"/>
            </w:r>
          </w:hyperlink>
        </w:p>
        <w:p w:rsidR="003F573E" w:rsidRDefault="00CD46EE">
          <w:pPr>
            <w:pStyle w:val="TM3"/>
            <w:tabs>
              <w:tab w:val="right" w:leader="dot" w:pos="9628"/>
            </w:tabs>
            <w:rPr>
              <w:rFonts w:asciiTheme="minorHAnsi" w:hAnsiTheme="minorHAnsi"/>
              <w:noProof/>
              <w:sz w:val="22"/>
              <w:szCs w:val="22"/>
              <w:lang w:eastAsia="fr-CH"/>
            </w:rPr>
          </w:pPr>
          <w:hyperlink w:anchor="_Toc513236910" w:history="1">
            <w:r w:rsidR="003F573E" w:rsidRPr="00CF74D0">
              <w:rPr>
                <w:rStyle w:val="Lienhypertexte"/>
                <w:noProof/>
              </w:rPr>
              <w:t>Bilan du Sprint</w:t>
            </w:r>
            <w:r w:rsidR="003F573E">
              <w:rPr>
                <w:noProof/>
                <w:webHidden/>
              </w:rPr>
              <w:tab/>
            </w:r>
            <w:r w:rsidR="003F573E">
              <w:rPr>
                <w:noProof/>
                <w:webHidden/>
              </w:rPr>
              <w:fldChar w:fldCharType="begin"/>
            </w:r>
            <w:r w:rsidR="003F573E">
              <w:rPr>
                <w:noProof/>
                <w:webHidden/>
              </w:rPr>
              <w:instrText xml:space="preserve"> PAGEREF _Toc513236910 \h </w:instrText>
            </w:r>
            <w:r w:rsidR="003F573E">
              <w:rPr>
                <w:noProof/>
                <w:webHidden/>
              </w:rPr>
            </w:r>
            <w:r w:rsidR="003F573E">
              <w:rPr>
                <w:noProof/>
                <w:webHidden/>
              </w:rPr>
              <w:fldChar w:fldCharType="separate"/>
            </w:r>
            <w:r w:rsidR="003F573E">
              <w:rPr>
                <w:noProof/>
                <w:webHidden/>
              </w:rPr>
              <w:t>23</w:t>
            </w:r>
            <w:r w:rsidR="003F573E">
              <w:rPr>
                <w:noProof/>
                <w:webHidden/>
              </w:rPr>
              <w:fldChar w:fldCharType="end"/>
            </w:r>
          </w:hyperlink>
        </w:p>
        <w:p w:rsidR="003F573E" w:rsidRDefault="00CD46EE">
          <w:pPr>
            <w:pStyle w:val="TM1"/>
            <w:tabs>
              <w:tab w:val="right" w:leader="dot" w:pos="9628"/>
            </w:tabs>
            <w:rPr>
              <w:rFonts w:asciiTheme="minorHAnsi" w:hAnsiTheme="minorHAnsi"/>
              <w:noProof/>
              <w:sz w:val="22"/>
              <w:szCs w:val="22"/>
              <w:lang w:eastAsia="fr-CH"/>
            </w:rPr>
          </w:pPr>
          <w:hyperlink w:anchor="_Toc513236911" w:history="1">
            <w:r w:rsidR="003F573E" w:rsidRPr="00CF74D0">
              <w:rPr>
                <w:rStyle w:val="Lienhypertexte"/>
                <w:noProof/>
              </w:rPr>
              <w:t>ANNEXES</w:t>
            </w:r>
            <w:r w:rsidR="003F573E">
              <w:rPr>
                <w:noProof/>
                <w:webHidden/>
              </w:rPr>
              <w:tab/>
            </w:r>
            <w:r w:rsidR="003F573E">
              <w:rPr>
                <w:noProof/>
                <w:webHidden/>
              </w:rPr>
              <w:fldChar w:fldCharType="begin"/>
            </w:r>
            <w:r w:rsidR="003F573E">
              <w:rPr>
                <w:noProof/>
                <w:webHidden/>
              </w:rPr>
              <w:instrText xml:space="preserve"> PAGEREF _Toc513236911 \h </w:instrText>
            </w:r>
            <w:r w:rsidR="003F573E">
              <w:rPr>
                <w:noProof/>
                <w:webHidden/>
              </w:rPr>
            </w:r>
            <w:r w:rsidR="003F573E">
              <w:rPr>
                <w:noProof/>
                <w:webHidden/>
              </w:rPr>
              <w:fldChar w:fldCharType="separate"/>
            </w:r>
            <w:r w:rsidR="003F573E">
              <w:rPr>
                <w:noProof/>
                <w:webHidden/>
              </w:rPr>
              <w:t>24</w:t>
            </w:r>
            <w:r w:rsidR="003F573E">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p>
    <w:p w:rsidR="00CD6DBE" w:rsidRDefault="00CD6DBE" w:rsidP="00CD6DBE">
      <w:pPr>
        <w:pStyle w:val="Titre1"/>
        <w:rPr>
          <w:rFonts w:eastAsia="Arial Unicode MS"/>
        </w:rPr>
      </w:pPr>
      <w:bookmarkStart w:id="1" w:name="_Toc513236855"/>
      <w:r>
        <w:rPr>
          <w:rFonts w:eastAsia="Arial Unicode MS"/>
        </w:rPr>
        <w:lastRenderedPageBreak/>
        <w:t>Description générale du jeu</w:t>
      </w:r>
      <w:bookmarkEnd w:id="0"/>
      <w:bookmarkEnd w:id="1"/>
    </w:p>
    <w:p w:rsidR="00CD6DBE" w:rsidRPr="00613229" w:rsidRDefault="00CD6DBE" w:rsidP="00CD6DBE">
      <w:pPr>
        <w:rPr>
          <w:b/>
          <w:u w:val="single"/>
        </w:rPr>
      </w:pPr>
      <w:r w:rsidRPr="00613229">
        <w:rPr>
          <w:b/>
          <w:u w:val="single"/>
        </w:rPr>
        <w:t>Jeu d</w:t>
      </w:r>
      <w:r>
        <w:rPr>
          <w:b/>
          <w:u w:val="single"/>
        </w:rPr>
        <w:t>e type Bomberm</w:t>
      </w:r>
      <w:r w:rsidRPr="00613229">
        <w:rPr>
          <w:b/>
          <w:u w:val="single"/>
        </w:rPr>
        <w:t>an</w:t>
      </w:r>
    </w:p>
    <w:p w:rsidR="00CD6DBE" w:rsidRPr="00613229" w:rsidRDefault="00CD6DBE" w:rsidP="00CD6DBE">
      <w:r w:rsidRPr="00613229">
        <w:t>Le joueur incarne un poseur de bombes, le but étant de faire exploser les a</w:t>
      </w:r>
      <w:r>
        <w:t xml:space="preserve">dversaires/ennemis pour gagner. </w:t>
      </w:r>
      <w:r w:rsidRPr="00613229">
        <w:t>Le jeu a connu un grand succès, surtout grâce à son mode multijoueur qui, suivant les machines, permet de jouer jusqu'à une dizai</w:t>
      </w:r>
      <w:r>
        <w:t xml:space="preserve">ne de personnes en même temps. </w:t>
      </w:r>
    </w:p>
    <w:p w:rsidR="00CD6DBE" w:rsidRPr="00613229" w:rsidRDefault="00CD6DBE" w:rsidP="00CD6DBE">
      <w:r w:rsidRPr="00613229">
        <w:t>Le jeu</w:t>
      </w:r>
      <w:r>
        <w:t xml:space="preserve"> Bomberman propose généralement </w:t>
      </w:r>
      <w:r w:rsidRPr="00613229">
        <w:t>un ensemble de bonus permettant d'améliorer les possibilités de son Bomberman. Ces bonus se trouvent la plupart du temps dans les blocs destructibles et apparaissent une fois ceux-ci détruits, ou bien remportés par le joueur lorsqu'il arrive à vaincre un adversaire.</w:t>
      </w:r>
    </w:p>
    <w:p w:rsidR="00CD6DBE" w:rsidRPr="00613229" w:rsidRDefault="00CD6DBE" w:rsidP="00CD6DBE">
      <w:pPr>
        <w:pStyle w:val="Titre2"/>
      </w:pPr>
      <w:bookmarkStart w:id="2" w:name="_Toc512436762"/>
      <w:bookmarkStart w:id="3" w:name="_Toc513236856"/>
      <w:r w:rsidRPr="00613229">
        <w:t>Description de l’</w:t>
      </w:r>
      <w:r>
        <w:t>environnement de développement</w:t>
      </w:r>
      <w:bookmarkEnd w:id="2"/>
      <w:bookmarkEnd w:id="3"/>
    </w:p>
    <w:p w:rsidR="00CD6DBE" w:rsidRDefault="00CD6DBE" w:rsidP="00CD6DBE">
      <w:r w:rsidRPr="00613229">
        <w:t>L’interface graphique sera codée avec JavaFX et utilisera la librairie standard Java ainsi que le framework LibGDX. Ce framework est destiné au développement de jeux, il est gratuit et open</w:t>
      </w:r>
      <w:r>
        <w:t xml:space="preserve"> </w:t>
      </w:r>
      <w:r w:rsidRPr="00613229">
        <w:t xml:space="preserve">source. Nous utiliserons un fichier </w:t>
      </w:r>
      <w:r>
        <w:t>JSON</w:t>
      </w:r>
      <w:r w:rsidRPr="00613229">
        <w:t xml:space="preserve"> représentant et spécifiant les cases de la map avec distinction des murs, ennemis et joueurs.</w:t>
      </w:r>
    </w:p>
    <w:p w:rsidR="00CD6DBE" w:rsidRDefault="00CD6DBE" w:rsidP="00CD6DBE">
      <w:pPr>
        <w:pStyle w:val="Titre2"/>
      </w:pPr>
      <w:bookmarkStart w:id="4" w:name="_Toc512436763"/>
      <w:bookmarkStart w:id="5" w:name="_Toc513236857"/>
      <w:r>
        <w:t>Fonctionnalités apportées au jeu de base</w:t>
      </w:r>
      <w:bookmarkEnd w:id="4"/>
      <w:bookmarkEnd w:id="5"/>
    </w:p>
    <w:p w:rsidR="00CD6DBE" w:rsidRDefault="00CD6DBE" w:rsidP="00CD6DBE">
      <w:pPr>
        <w:pStyle w:val="Titre3"/>
      </w:pPr>
      <w:bookmarkStart w:id="6" w:name="_Toc512436764"/>
      <w:bookmarkStart w:id="7" w:name="_Toc513236858"/>
      <w:r>
        <w:t>Bonus de bombes</w:t>
      </w:r>
      <w:bookmarkEnd w:id="6"/>
      <w:bookmarkEnd w:id="7"/>
    </w:p>
    <w:p w:rsidR="00CD6DBE" w:rsidRDefault="00CD6DBE" w:rsidP="00CD6DBE">
      <w:r w:rsidRPr="00613229">
        <w:rPr>
          <w:rFonts w:ascii="American Typewriter" w:hAnsi="American Typewriter"/>
        </w:rPr>
        <w:t>Bomb Up</w:t>
      </w:r>
      <w:r>
        <w:rPr>
          <w:rFonts w:ascii="American Typewriter" w:hAnsi="American Typewriter"/>
        </w:rPr>
        <w:t> </w:t>
      </w:r>
      <w:r>
        <w:t>: Ce bonus se présente sous la forme d'une bombe. Il augmente le nombre de bombes que peut poser simultanément le Bomberman.</w:t>
      </w:r>
    </w:p>
    <w:p w:rsidR="00CD6DBE" w:rsidRDefault="00CD6DBE" w:rsidP="00CD6DBE">
      <w:r w:rsidRPr="00613229">
        <w:rPr>
          <w:rFonts w:ascii="American Typewriter" w:hAnsi="American Typewriter" w:cstheme="minorHAnsi"/>
        </w:rPr>
        <w:t xml:space="preserve">Flamme </w:t>
      </w:r>
      <w:r>
        <w:rPr>
          <w:rFonts w:ascii="American Typewriter" w:hAnsi="American Typewriter" w:cstheme="minorHAnsi"/>
        </w:rPr>
        <w:t>j</w:t>
      </w:r>
      <w:r w:rsidRPr="00613229">
        <w:rPr>
          <w:rFonts w:ascii="American Typewriter" w:hAnsi="American Typewriter" w:cstheme="minorHAnsi"/>
        </w:rPr>
        <w:t>aune</w:t>
      </w:r>
      <w:r>
        <w:t> : Elle augmente la portée de l'explosion des bombes d'une case (portée maximale : environ 10 cases).</w:t>
      </w:r>
    </w:p>
    <w:p w:rsidR="00CD6DBE" w:rsidRDefault="00CD6DBE" w:rsidP="00CD6DBE">
      <w:r w:rsidRPr="00613229">
        <w:rPr>
          <w:rFonts w:ascii="American Typewriter" w:hAnsi="American Typewriter"/>
        </w:rPr>
        <w:t>N-Bomb (Nuke Bomb)</w:t>
      </w:r>
      <w:r>
        <w:t> : marquée d'un symbole nucléaire jaune et noir, cette bombe permet au Bomberman de poser une première bombe disposant de la portée maximale d'explosion.</w:t>
      </w:r>
    </w:p>
    <w:p w:rsidR="00CD6DBE" w:rsidRDefault="00CD6DBE" w:rsidP="00CD6DBE">
      <w:r>
        <w:t>Les bombes posées ultérieurement sont classiques.</w:t>
      </w:r>
    </w:p>
    <w:p w:rsidR="00CD6DBE" w:rsidRDefault="00CD6DBE" w:rsidP="00CD6DBE">
      <w:pPr>
        <w:pStyle w:val="Titre3"/>
      </w:pPr>
      <w:bookmarkStart w:id="8" w:name="_Toc512436765"/>
      <w:bookmarkStart w:id="9" w:name="_Toc513236859"/>
      <w:r>
        <w:t>Ennemis originaux</w:t>
      </w:r>
      <w:bookmarkEnd w:id="8"/>
      <w:bookmarkEnd w:id="9"/>
      <w:r>
        <w:t xml:space="preserve"> </w:t>
      </w:r>
    </w:p>
    <w:p w:rsidR="00CD6DBE" w:rsidRDefault="00CD6DBE" w:rsidP="00CD6DBE">
      <w:r>
        <w:t>Notre NukeMap met en place des ennemis divers, chacun avec ses spécificités et pouvoirs (simplifiés pour rendre le jeu accessible à tous).</w:t>
      </w:r>
    </w:p>
    <w:p w:rsidR="00CD6DBE" w:rsidRDefault="00CD6DBE" w:rsidP="00CD6DBE">
      <w:r w:rsidRPr="008A2A77">
        <w:rPr>
          <w:rFonts w:ascii="American Typewriter" w:hAnsi="American Typewriter"/>
        </w:rPr>
        <w:t>Creeper (ennemi du jeu Minecraft)</w:t>
      </w:r>
      <w:r>
        <w:t> : en remplacement des ennemis de base.</w:t>
      </w:r>
    </w:p>
    <w:p w:rsidR="00CD6DBE" w:rsidRDefault="00CD6DBE" w:rsidP="00CD6DBE">
      <w:r w:rsidRPr="008A2A77">
        <w:rPr>
          <w:rFonts w:ascii="American Typewriter" w:hAnsi="American Typewriter"/>
        </w:rPr>
        <w:t>Enderman</w:t>
      </w:r>
      <w:r>
        <w:rPr>
          <w:rFonts w:ascii="American Typewriter" w:hAnsi="American Typewriter"/>
        </w:rPr>
        <w:t xml:space="preserve"> </w:t>
      </w:r>
      <w:r w:rsidRPr="008A2A77">
        <w:rPr>
          <w:rFonts w:ascii="American Typewriter" w:hAnsi="American Typewriter"/>
        </w:rPr>
        <w:t>(ennemi du jeu Minecraft)</w:t>
      </w:r>
      <w:r>
        <w:t> : ennemi qui pourrait se téléporter (déplacement aléatoire autour du joueur), déplacement symbolisé simplement par un changement de sa position sur la carte dès qu’un des joueurs croise son regard (face à face).</w:t>
      </w:r>
    </w:p>
    <w:p w:rsidR="00CD6DBE" w:rsidRDefault="00CD6DBE" w:rsidP="00CD6DBE">
      <w:pPr>
        <w:pStyle w:val="Titre3"/>
      </w:pPr>
      <w:bookmarkStart w:id="10" w:name="_Toc512436766"/>
      <w:bookmarkStart w:id="11" w:name="_Toc513236860"/>
      <w:r>
        <w:t>Apparition des monstres</w:t>
      </w:r>
      <w:bookmarkEnd w:id="10"/>
      <w:bookmarkEnd w:id="11"/>
    </w:p>
    <w:p w:rsidR="00CD6DBE" w:rsidRDefault="00CD6DBE" w:rsidP="00CD6DBE">
      <w:r>
        <w:t>L’apparition des monstres se fait en début de partie de manière fixe. Une future version du jeu pourrait faire en sorte que ces derniers apparaissent de manière aléatoire au cours de la partie. Ce n’est pas le cas pour le moment.</w:t>
      </w:r>
    </w:p>
    <w:p w:rsidR="00CD6DBE" w:rsidRDefault="00CD6DBE" w:rsidP="00CD6DBE">
      <w:pPr>
        <w:pStyle w:val="Titre3"/>
      </w:pPr>
      <w:r>
        <w:rPr>
          <w:rFonts w:cs="Times New Roman"/>
        </w:rPr>
        <w:br w:type="page"/>
      </w:r>
      <w:bookmarkStart w:id="12" w:name="_Toc512436767"/>
      <w:bookmarkStart w:id="13" w:name="_Toc513236861"/>
      <w:r>
        <w:lastRenderedPageBreak/>
        <w:t>Calcul des scores</w:t>
      </w:r>
      <w:bookmarkEnd w:id="12"/>
      <w:bookmarkEnd w:id="13"/>
    </w:p>
    <w:p w:rsidR="00CD6DBE" w:rsidRDefault="00CD6DBE" w:rsidP="00CD6DBE">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p w:rsidR="00CD6DBE" w:rsidRDefault="00CD6DBE" w:rsidP="00CD6DBE">
      <w:pPr>
        <w:pStyle w:val="Titre4"/>
      </w:pPr>
      <w:r w:rsidRPr="008A2A77">
        <w:t>Tableau de gains de points</w:t>
      </w:r>
    </w:p>
    <w:tbl>
      <w:tblPr>
        <w:tblStyle w:val="TableauGrille4-Accentuation2"/>
        <w:tblW w:w="5000" w:type="pct"/>
        <w:tblLook w:val="04A0" w:firstRow="1" w:lastRow="0" w:firstColumn="1" w:lastColumn="0" w:noHBand="0" w:noVBand="1"/>
      </w:tblPr>
      <w:tblGrid>
        <w:gridCol w:w="4814"/>
        <w:gridCol w:w="4814"/>
      </w:tblGrid>
      <w:tr w:rsidR="00CD6DBE" w:rsidRPr="008A2A77"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Action</w:t>
            </w:r>
          </w:p>
        </w:tc>
        <w:tc>
          <w:tcPr>
            <w:tcW w:w="4814" w:type="dxa"/>
            <w:vAlign w:val="center"/>
          </w:tcPr>
          <w:p w:rsidR="00CD6DBE" w:rsidRPr="008A2A77" w:rsidRDefault="00CD6DBE" w:rsidP="00A573C6">
            <w:pPr>
              <w:jc w:val="right"/>
              <w:cnfStyle w:val="100000000000" w:firstRow="1" w:lastRow="0" w:firstColumn="0" w:lastColumn="0" w:oddVBand="0" w:evenVBand="0" w:oddHBand="0" w:evenHBand="0" w:firstRowFirstColumn="0" w:firstRowLastColumn="0" w:lastRowFirstColumn="0" w:lastRowLastColumn="0"/>
            </w:pPr>
            <w:r>
              <w:t>Point gagné</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É</w:t>
            </w:r>
            <w:r w:rsidRPr="008A2A77">
              <w:t>limination joueur</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Première élimination de joueur</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Elimination monstre creeper</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t>Élimination monstre ende</w:t>
            </w:r>
            <w:r w:rsidRPr="008A2A77">
              <w:t>rman</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CD6DBE" w:rsidRPr="008A2A77"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Destruction</w:t>
            </w:r>
            <w:r>
              <w:t xml:space="preserve"> de</w:t>
            </w:r>
            <w:r w:rsidRPr="008A2A77">
              <w:t xml:space="preserve"> bloc</w:t>
            </w:r>
          </w:p>
        </w:tc>
        <w:tc>
          <w:tcPr>
            <w:tcW w:w="4814" w:type="dxa"/>
            <w:vAlign w:val="center"/>
          </w:tcPr>
          <w:p w:rsidR="00CD6DBE" w:rsidRPr="008A2A77" w:rsidRDefault="00CD6DBE" w:rsidP="00A573C6">
            <w:pPr>
              <w:jc w:val="right"/>
              <w:cnfStyle w:val="000000100000" w:firstRow="0" w:lastRow="0" w:firstColumn="0" w:lastColumn="0" w:oddVBand="0" w:evenVBand="0" w:oddHBand="1" w:evenHBand="0" w:firstRowFirstColumn="0" w:firstRowLastColumn="0" w:lastRowFirstColumn="0" w:lastRowLastColumn="0"/>
            </w:pPr>
            <w:r w:rsidRPr="008A2A77">
              <w:t xml:space="preserve">0 (mais </w:t>
            </w:r>
            <w:r>
              <w:t>PowerU</w:t>
            </w:r>
            <w:r w:rsidRPr="008A2A77">
              <w:t>p gagné)</w:t>
            </w:r>
          </w:p>
        </w:tc>
      </w:tr>
      <w:tr w:rsidR="00CD6DBE" w:rsidRPr="008A2A77" w:rsidTr="00A573C6">
        <w:tc>
          <w:tcPr>
            <w:cnfStyle w:val="001000000000" w:firstRow="0" w:lastRow="0" w:firstColumn="1" w:lastColumn="0" w:oddVBand="0" w:evenVBand="0" w:oddHBand="0" w:evenHBand="0" w:firstRowFirstColumn="0" w:firstRowLastColumn="0" w:lastRowFirstColumn="0" w:lastRowLastColumn="0"/>
            <w:tcW w:w="4814" w:type="dxa"/>
            <w:vAlign w:val="center"/>
          </w:tcPr>
          <w:p w:rsidR="00CD6DBE" w:rsidRPr="008A2A77" w:rsidRDefault="00CD6DBE" w:rsidP="00A573C6">
            <w:r w:rsidRPr="008A2A77">
              <w:t>Dernier survivant</w:t>
            </w:r>
          </w:p>
        </w:tc>
        <w:tc>
          <w:tcPr>
            <w:tcW w:w="4814" w:type="dxa"/>
            <w:vAlign w:val="center"/>
          </w:tcPr>
          <w:p w:rsidR="00CD6DBE" w:rsidRPr="008A2A77" w:rsidRDefault="00CD6DBE" w:rsidP="00A573C6">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CD6DBE" w:rsidRDefault="00CD6DBE" w:rsidP="00CD6DBE"/>
    <w:p w:rsidR="00CD6DBE" w:rsidRDefault="00CD6DBE" w:rsidP="00CD6DBE"/>
    <w:p w:rsidR="00CD6DBE" w:rsidRDefault="00CD6DBE" w:rsidP="00CD6DBE">
      <w:r>
        <w:br w:type="page"/>
      </w:r>
      <w:bookmarkStart w:id="14" w:name="_Toc512436768"/>
    </w:p>
    <w:p w:rsidR="00CD6DBE" w:rsidRDefault="00CD6DBE" w:rsidP="00CD6DBE">
      <w:pPr>
        <w:pStyle w:val="Titre1"/>
      </w:pPr>
      <w:bookmarkStart w:id="15" w:name="_Toc513236862"/>
      <w:r>
        <w:lastRenderedPageBreak/>
        <w:t>Fonctionnement général</w:t>
      </w:r>
      <w:bookmarkEnd w:id="14"/>
      <w:bookmarkEnd w:id="15"/>
    </w:p>
    <w:p w:rsidR="00CD6DBE" w:rsidRDefault="00CD6DBE" w:rsidP="00CD6DBE">
      <w:r>
        <w:t>Pour l’implémentation de notre NukeMap, une liste de priorités des fonctionnalités et l’ordre de leur mise en place s’avèrent requis pour un suivi continu du jeu.</w:t>
      </w:r>
    </w:p>
    <w:p w:rsidR="00CD6DBE" w:rsidRDefault="00CD6DBE" w:rsidP="00CD6DBE">
      <w:pPr>
        <w:pStyle w:val="Titre2"/>
      </w:pPr>
      <w:bookmarkStart w:id="16" w:name="_Toc512436769"/>
      <w:bookmarkStart w:id="17" w:name="_Toc513236863"/>
      <w:r>
        <w:t>Priorités de la mise en place du jeu</w:t>
      </w:r>
      <w:bookmarkEnd w:id="16"/>
      <w:bookmarkEnd w:id="17"/>
    </w:p>
    <w:p w:rsidR="00CD6DBE" w:rsidRDefault="00CD6DBE" w:rsidP="00CD6DBE">
      <w:pPr>
        <w:pStyle w:val="Paragraphedeliste"/>
        <w:numPr>
          <w:ilvl w:val="0"/>
          <w:numId w:val="3"/>
        </w:numPr>
      </w:pPr>
      <w:r>
        <w:t>Création et affichage d'une map</w:t>
      </w:r>
    </w:p>
    <w:p w:rsidR="00CD6DBE" w:rsidRDefault="00CD6DBE" w:rsidP="00CD6DBE">
      <w:pPr>
        <w:pStyle w:val="Paragraphedeliste"/>
        <w:numPr>
          <w:ilvl w:val="0"/>
          <w:numId w:val="3"/>
        </w:numPr>
      </w:pPr>
      <w:r>
        <w:t>Possibilité de se déplacer dans la map</w:t>
      </w:r>
    </w:p>
    <w:p w:rsidR="00CD6DBE" w:rsidRDefault="00CD6DBE" w:rsidP="00CD6DBE">
      <w:pPr>
        <w:pStyle w:val="Paragraphedeliste"/>
        <w:numPr>
          <w:ilvl w:val="0"/>
          <w:numId w:val="3"/>
        </w:numPr>
      </w:pPr>
      <w:r>
        <w:t>Possibilité de créer de nouveaux joueurs</w:t>
      </w:r>
    </w:p>
    <w:p w:rsidR="00CD6DBE" w:rsidRDefault="00CD6DBE" w:rsidP="00CD6DBE">
      <w:pPr>
        <w:pStyle w:val="Paragraphedeliste"/>
        <w:numPr>
          <w:ilvl w:val="0"/>
          <w:numId w:val="3"/>
        </w:numPr>
      </w:pPr>
      <w:r>
        <w:t>Pouvoir poser une bombe qui explose</w:t>
      </w:r>
    </w:p>
    <w:p w:rsidR="00CD6DBE" w:rsidRDefault="00CD6DBE" w:rsidP="00CD6DBE">
      <w:pPr>
        <w:pStyle w:val="Paragraphedeliste"/>
        <w:numPr>
          <w:ilvl w:val="0"/>
          <w:numId w:val="3"/>
        </w:numPr>
      </w:pPr>
      <w:r>
        <w:t>Compte à rebours pour chaque bombe</w:t>
      </w:r>
    </w:p>
    <w:p w:rsidR="00CD6DBE" w:rsidRDefault="00CD6DBE" w:rsidP="00CD6DBE">
      <w:pPr>
        <w:pStyle w:val="Paragraphedeliste"/>
        <w:numPr>
          <w:ilvl w:val="0"/>
          <w:numId w:val="3"/>
        </w:numPr>
      </w:pPr>
      <w:r>
        <w:t>Explosion avec reconnaissance des murs</w:t>
      </w:r>
    </w:p>
    <w:p w:rsidR="00CD6DBE" w:rsidRDefault="00CD6DBE" w:rsidP="00CD6DBE">
      <w:pPr>
        <w:pStyle w:val="Paragraphedeliste"/>
        <w:numPr>
          <w:ilvl w:val="0"/>
          <w:numId w:val="3"/>
        </w:numPr>
      </w:pPr>
      <w:r>
        <w:t>Explosion avec reconnaissance des ennemis/joueurs</w:t>
      </w:r>
    </w:p>
    <w:p w:rsidR="00CD6DBE" w:rsidRDefault="00CD6DBE" w:rsidP="00CD6DBE">
      <w:pPr>
        <w:pStyle w:val="Paragraphedeliste"/>
        <w:numPr>
          <w:ilvl w:val="0"/>
          <w:numId w:val="3"/>
        </w:numPr>
      </w:pPr>
      <w:r>
        <w:t>Comptabilisation du score</w:t>
      </w:r>
    </w:p>
    <w:p w:rsidR="00CD6DBE" w:rsidRDefault="00CD6DBE" w:rsidP="00CD6DBE">
      <w:pPr>
        <w:pStyle w:val="Paragraphedeliste"/>
        <w:numPr>
          <w:ilvl w:val="0"/>
          <w:numId w:val="3"/>
        </w:numPr>
      </w:pPr>
      <w:r>
        <w:t>Mise en place de l'interface graphique du jeu</w:t>
      </w:r>
    </w:p>
    <w:p w:rsidR="00CD6DBE" w:rsidRDefault="00CD6DBE" w:rsidP="00CD6DBE">
      <w:pPr>
        <w:pStyle w:val="Paragraphedeliste"/>
        <w:numPr>
          <w:ilvl w:val="0"/>
          <w:numId w:val="3"/>
        </w:numPr>
      </w:pPr>
      <w:r>
        <w:t>Mise en place de l'interface de début de jeu (choix du nombre de joueurs, choix de la carte)</w:t>
      </w:r>
    </w:p>
    <w:p w:rsidR="00CD6DBE" w:rsidRDefault="00CD6DBE" w:rsidP="00CD6DBE">
      <w:pPr>
        <w:pStyle w:val="Paragraphedeliste"/>
        <w:numPr>
          <w:ilvl w:val="0"/>
          <w:numId w:val="3"/>
        </w:numPr>
      </w:pPr>
      <w:r>
        <w:t>Gestion de la musique de fond et les sons d'explosion, Power-ups…</w:t>
      </w:r>
    </w:p>
    <w:p w:rsidR="00CD6DBE" w:rsidRDefault="00CD6DBE" w:rsidP="00CD6DBE">
      <w:pPr>
        <w:pStyle w:val="Titre2"/>
      </w:pPr>
      <w:bookmarkStart w:id="18" w:name="_Toc512436770"/>
      <w:bookmarkStart w:id="19" w:name="_Toc513236864"/>
      <w:r>
        <w:t>Fonctionnalités optionnelles (si le temps le permet)</w:t>
      </w:r>
      <w:bookmarkEnd w:id="18"/>
      <w:bookmarkEnd w:id="19"/>
    </w:p>
    <w:p w:rsidR="00CD6DBE" w:rsidRDefault="00CD6DBE" w:rsidP="00CD6DBE">
      <w:pPr>
        <w:pStyle w:val="Paragraphedeliste"/>
        <w:numPr>
          <w:ilvl w:val="0"/>
          <w:numId w:val="4"/>
        </w:numPr>
      </w:pPr>
      <w:r>
        <w:t>Gestion du son et animation (Power-UPS/ explosion).</w:t>
      </w:r>
    </w:p>
    <w:p w:rsidR="00CD6DBE" w:rsidRDefault="00CD6DBE" w:rsidP="00CD6DBE">
      <w:pPr>
        <w:pStyle w:val="Paragraphedeliste"/>
        <w:numPr>
          <w:ilvl w:val="0"/>
          <w:numId w:val="4"/>
        </w:numPr>
      </w:pPr>
      <w:r>
        <w:t>Mise en place d'une bande-son continue lors du jeu : https://www.youtube.com/watch?v=Z_Ep03hFfd4</w:t>
      </w:r>
    </w:p>
    <w:p w:rsidR="00CD6DBE" w:rsidRDefault="00CD6DBE" w:rsidP="00CD6DBE">
      <w:pPr>
        <w:pStyle w:val="Paragraphedeliste"/>
        <w:numPr>
          <w:ilvl w:val="0"/>
          <w:numId w:val="4"/>
        </w:numPr>
      </w:pPr>
      <w:r>
        <w:t>Lors d'une explosion : lancement en arrière-plan d’un léger son d'explosion</w:t>
      </w:r>
    </w:p>
    <w:p w:rsidR="00CD6DBE" w:rsidRDefault="00CD6DBE" w:rsidP="00CD6DBE">
      <w:pPr>
        <w:pStyle w:val="Paragraphedeliste"/>
        <w:numPr>
          <w:ilvl w:val="0"/>
          <w:numId w:val="4"/>
        </w:numPr>
      </w:pPr>
      <w:r>
        <w:t>Gestion du timer : fin de la partie à la fin du temps imparti</w:t>
      </w:r>
    </w:p>
    <w:p w:rsidR="00CD6DBE" w:rsidRDefault="00CD6DBE" w:rsidP="00CD6DBE"/>
    <w:p w:rsidR="00CD6DBE" w:rsidRDefault="00CD6DBE" w:rsidP="00CD6DBE"/>
    <w:p w:rsidR="00CD6DBE" w:rsidRDefault="00CD6DBE" w:rsidP="00CD6DBE">
      <w:r>
        <w:br w:type="page"/>
      </w:r>
      <w:bookmarkStart w:id="20" w:name="_Toc512436771"/>
    </w:p>
    <w:p w:rsidR="00CD6DBE" w:rsidRDefault="00CD6DBE" w:rsidP="00CD6DBE">
      <w:pPr>
        <w:pStyle w:val="Titre1"/>
      </w:pPr>
      <w:bookmarkStart w:id="21" w:name="_Toc513236865"/>
      <w:r>
        <w:lastRenderedPageBreak/>
        <w:t>Interface client-serveur</w:t>
      </w:r>
      <w:bookmarkEnd w:id="20"/>
      <w:bookmarkEnd w:id="21"/>
    </w:p>
    <w:p w:rsidR="00CD6DBE" w:rsidRDefault="00CD6DBE" w:rsidP="00CD6DBE">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t xml:space="preserve"> utilisateurs seront proposées.</w:t>
      </w:r>
    </w:p>
    <w:p w:rsidR="00CD6DBE" w:rsidRDefault="00CD6DBE" w:rsidP="00CD6DBE">
      <w:pPr>
        <w:pStyle w:val="Titre2"/>
      </w:pPr>
      <w:bookmarkStart w:id="22" w:name="_Toc512436772"/>
      <w:bookmarkStart w:id="23" w:name="_Toc513236866"/>
      <w:r w:rsidRPr="00D312BA">
        <w:t xml:space="preserve">Interface de </w:t>
      </w:r>
      <w:r>
        <w:t>présentation</w:t>
      </w:r>
      <w:r w:rsidRPr="00D312BA">
        <w:t xml:space="preserve"> du jeu de la map (accueil)</w:t>
      </w:r>
      <w:bookmarkEnd w:id="22"/>
      <w:bookmarkEnd w:id="23"/>
    </w:p>
    <w:p w:rsidR="00CD6DBE" w:rsidRDefault="00CD6DBE" w:rsidP="00CD6DBE">
      <w:pPr>
        <w:jc w:val="center"/>
      </w:pPr>
      <w:r>
        <w:rPr>
          <w:noProof/>
        </w:rPr>
        <w:drawing>
          <wp:inline distT="0" distB="0" distL="0" distR="0" wp14:anchorId="2CC3EF5B" wp14:editId="73C24B66">
            <wp:extent cx="4791075" cy="2686050"/>
            <wp:effectExtent l="0" t="0" r="9525" b="0"/>
            <wp:docPr id="5" name="Image 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caps/>
          <w:color w:val="FFFFFF" w:themeColor="background1"/>
          <w:spacing w:val="15"/>
          <w:sz w:val="22"/>
          <w:szCs w:val="22"/>
        </w:rPr>
      </w:pPr>
    </w:p>
    <w:p w:rsidR="00CD6DBE" w:rsidRDefault="00CD6DBE" w:rsidP="00CD6DBE">
      <w:pPr>
        <w:pStyle w:val="Titre2"/>
      </w:pPr>
      <w:bookmarkStart w:id="24" w:name="_Toc512436773"/>
      <w:bookmarkStart w:id="25" w:name="_Toc513236867"/>
      <w:r>
        <w:t>Interface du jeu une fois lancé (partie en cours)</w:t>
      </w:r>
      <w:bookmarkEnd w:id="24"/>
      <w:bookmarkEnd w:id="25"/>
    </w:p>
    <w:p w:rsidR="00CD6DBE" w:rsidRDefault="00CD6DBE" w:rsidP="00CD6DBE">
      <w:pPr>
        <w:jc w:val="center"/>
      </w:pPr>
      <w:r>
        <w:rPr>
          <w:noProof/>
        </w:rPr>
        <w:drawing>
          <wp:inline distT="0" distB="0" distL="0" distR="0" wp14:anchorId="6C2B10B6" wp14:editId="4B2D1545">
            <wp:extent cx="4781550" cy="2676525"/>
            <wp:effectExtent l="0" t="0" r="0" b="9525"/>
            <wp:docPr id="6" name="Image 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r>
        <w:br w:type="page"/>
      </w:r>
    </w:p>
    <w:p w:rsidR="00CD6DBE" w:rsidRDefault="00CD6DBE" w:rsidP="00CD6DBE">
      <w:pPr>
        <w:pStyle w:val="Titre2"/>
      </w:pPr>
      <w:bookmarkStart w:id="26" w:name="_Toc512436774"/>
      <w:bookmarkStart w:id="27" w:name="_Toc513236868"/>
      <w:r w:rsidRPr="00D312BA">
        <w:lastRenderedPageBreak/>
        <w:t>Interface d’affichage de tous les scores et statistiques en fin de partie</w:t>
      </w:r>
      <w:bookmarkEnd w:id="26"/>
      <w:bookmarkEnd w:id="27"/>
    </w:p>
    <w:p w:rsidR="00CD6DBE" w:rsidRDefault="00CD6DBE" w:rsidP="00CD6DBE">
      <w:pPr>
        <w:jc w:val="center"/>
      </w:pPr>
      <w:r>
        <w:rPr>
          <w:noProof/>
        </w:rPr>
        <w:drawing>
          <wp:inline distT="0" distB="0" distL="0" distR="0" wp14:anchorId="6DDF0EAD" wp14:editId="2143059A">
            <wp:extent cx="4800600" cy="2676525"/>
            <wp:effectExtent l="0" t="0" r="0" b="9525"/>
            <wp:docPr id="7" name="Image 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rPr>
          <w:rFonts w:cs="Times New Roman"/>
        </w:rPr>
      </w:pPr>
    </w:p>
    <w:p w:rsidR="00CD6DBE" w:rsidRDefault="00CD6DBE" w:rsidP="00CD6DBE">
      <w:pPr>
        <w:rPr>
          <w:rFonts w:cs="Times New Roman"/>
        </w:rPr>
      </w:pPr>
    </w:p>
    <w:p w:rsidR="00CD6DBE" w:rsidRDefault="00CD6DBE" w:rsidP="00CD6DBE">
      <w:pPr>
        <w:rPr>
          <w:rFonts w:cs="Times New Roman"/>
        </w:rPr>
      </w:pPr>
      <w:r>
        <w:rPr>
          <w:rFonts w:cs="Times New Roman"/>
        </w:rPr>
        <w:br w:type="page"/>
      </w:r>
    </w:p>
    <w:p w:rsidR="00CD6DBE" w:rsidRDefault="00CD6DBE" w:rsidP="00CD6DBE">
      <w:pPr>
        <w:pStyle w:val="Titre1"/>
      </w:pPr>
      <w:bookmarkStart w:id="28" w:name="_Toc512436775"/>
      <w:bookmarkStart w:id="29" w:name="_Toc513236869"/>
      <w:r>
        <w:lastRenderedPageBreak/>
        <w:t>Modèle MVC</w:t>
      </w:r>
      <w:bookmarkEnd w:id="28"/>
      <w:bookmarkEnd w:id="29"/>
    </w:p>
    <w:p w:rsidR="00CD6DBE" w:rsidRDefault="00CD6DBE" w:rsidP="00CD6DBE">
      <w:pPr>
        <w:pStyle w:val="Titre2"/>
      </w:pPr>
      <w:bookmarkStart w:id="30" w:name="_Toc512436776"/>
      <w:bookmarkStart w:id="31" w:name="_Toc513236870"/>
      <w:r>
        <w:t>Client</w:t>
      </w:r>
      <w:bookmarkEnd w:id="30"/>
      <w:bookmarkEnd w:id="31"/>
    </w:p>
    <w:p w:rsidR="00CD6DBE" w:rsidRPr="00D312BA" w:rsidRDefault="00CD6DBE" w:rsidP="00CD6DBE">
      <w:pPr>
        <w:jc w:val="center"/>
      </w:pPr>
      <w:r>
        <w:rPr>
          <w:noProof/>
        </w:rPr>
        <w:drawing>
          <wp:inline distT="0" distB="0" distL="0" distR="0" wp14:anchorId="2E200491" wp14:editId="1D5BF57C">
            <wp:extent cx="4086225" cy="28860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Client.png"/>
                    <pic:cNvPicPr/>
                  </pic:nvPicPr>
                  <pic:blipFill>
                    <a:blip r:embed="rId11">
                      <a:extLst>
                        <a:ext uri="{28A0092B-C50C-407E-A947-70E740481C1C}">
                          <a14:useLocalDpi xmlns:a14="http://schemas.microsoft.com/office/drawing/2010/main" val="0"/>
                        </a:ext>
                      </a:extLst>
                    </a:blip>
                    <a:stretch>
                      <a:fillRect/>
                    </a:stretch>
                  </pic:blipFill>
                  <pic:spPr>
                    <a:xfrm>
                      <a:off x="0" y="0"/>
                      <a:ext cx="4086225" cy="2886075"/>
                    </a:xfrm>
                    <a:prstGeom prst="rect">
                      <a:avLst/>
                    </a:prstGeom>
                  </pic:spPr>
                </pic:pic>
              </a:graphicData>
            </a:graphic>
          </wp:inline>
        </w:drawing>
      </w:r>
    </w:p>
    <w:p w:rsidR="00CD6DBE" w:rsidRDefault="00CD6DBE" w:rsidP="00CD6DBE">
      <w:pPr>
        <w:pStyle w:val="Titre2"/>
      </w:pPr>
      <w:bookmarkStart w:id="32" w:name="_Toc512436777"/>
      <w:bookmarkStart w:id="33" w:name="_Toc513236871"/>
      <w:r>
        <w:t>Serveur</w:t>
      </w:r>
      <w:bookmarkEnd w:id="32"/>
      <w:bookmarkEnd w:id="33"/>
    </w:p>
    <w:p w:rsidR="00301A39" w:rsidRDefault="00CD6DBE" w:rsidP="00CD6DBE">
      <w:pPr>
        <w:jc w:val="center"/>
      </w:pPr>
      <w:r>
        <w:rPr>
          <w:noProof/>
        </w:rPr>
        <w:lastRenderedPageBreak/>
        <w:drawing>
          <wp:inline distT="0" distB="0" distL="0" distR="0" wp14:anchorId="6BE56279" wp14:editId="59FFA049">
            <wp:extent cx="6120130" cy="51295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DeDomaineServeur.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5129530"/>
                    </a:xfrm>
                    <a:prstGeom prst="rect">
                      <a:avLst/>
                    </a:prstGeom>
                  </pic:spPr>
                </pic:pic>
              </a:graphicData>
            </a:graphic>
          </wp:inline>
        </w:drawing>
      </w:r>
    </w:p>
    <w:p w:rsidR="00301A39" w:rsidRDefault="00301A39" w:rsidP="00301A39"/>
    <w:p w:rsidR="00301A39" w:rsidRDefault="00301A39" w:rsidP="00301A39">
      <w:r>
        <w:br w:type="page"/>
      </w:r>
    </w:p>
    <w:p w:rsidR="00CD6DBE" w:rsidRPr="005C0D80" w:rsidRDefault="00CD6DBE" w:rsidP="00CD6DBE">
      <w:pPr>
        <w:pStyle w:val="Titre1"/>
      </w:pPr>
      <w:bookmarkStart w:id="34" w:name="_Toc512436778"/>
      <w:bookmarkStart w:id="35" w:name="_Toc513236872"/>
      <w:r w:rsidRPr="005C0D80">
        <w:lastRenderedPageBreak/>
        <w:t xml:space="preserve">cas d’utilisation </w:t>
      </w:r>
      <w:bookmarkStart w:id="36" w:name="_Hlk512363322"/>
      <w:r>
        <w:t>générale</w:t>
      </w:r>
      <w:bookmarkEnd w:id="34"/>
      <w:bookmarkEnd w:id="35"/>
      <w:bookmarkEnd w:id="36"/>
    </w:p>
    <w:p w:rsidR="00CD6DBE" w:rsidRDefault="00CD6DBE" w:rsidP="00CD6DBE">
      <w:pPr>
        <w:pStyle w:val="Titre2"/>
      </w:pPr>
      <w:bookmarkStart w:id="37" w:name="_Toc512436779"/>
      <w:bookmarkStart w:id="38" w:name="_Toc513236873"/>
      <w:r w:rsidRPr="005C0D80">
        <w:t xml:space="preserve">Diagramme de cas d’utilisation </w:t>
      </w:r>
      <w:r>
        <w:t>générale</w:t>
      </w:r>
      <w:bookmarkEnd w:id="37"/>
      <w:bookmarkEnd w:id="38"/>
    </w:p>
    <w:p w:rsidR="00CD6DBE" w:rsidRDefault="00CD6DBE" w:rsidP="00CD6DBE">
      <w:pPr>
        <w:jc w:val="center"/>
      </w:pPr>
      <w:r>
        <w:rPr>
          <w:noProof/>
        </w:rPr>
        <w:drawing>
          <wp:inline distT="0" distB="0" distL="0" distR="0" wp14:anchorId="3EB4F2C0" wp14:editId="3ED18E9C">
            <wp:extent cx="4392349" cy="3600000"/>
            <wp:effectExtent l="0" t="0" r="825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3">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CD6DBE" w:rsidRDefault="00CD6DBE" w:rsidP="00CD6DBE">
      <w:pPr>
        <w:pStyle w:val="Titre2"/>
      </w:pPr>
      <w:bookmarkStart w:id="39" w:name="_Toc512436780"/>
      <w:bookmarkStart w:id="40" w:name="_Toc513236874"/>
      <w:r>
        <w:t>Player</w:t>
      </w:r>
      <w:bookmarkEnd w:id="39"/>
      <w:bookmarkEnd w:id="40"/>
    </w:p>
    <w:p w:rsidR="00CD6DBE" w:rsidRDefault="00CD6DBE" w:rsidP="00CD6DBE">
      <w:pPr>
        <w:spacing w:after="0"/>
      </w:pPr>
      <w:r>
        <w:t>Un joueur peut démarrer une partie en indiquant son pseudo. La partie commence quand quatre joueurs se sont connectés. Il peut visualiser les scores de toutes les précédentes parties effectuées. Un joueur dans la partie peut se déplacer et/ou placer une bombe :</w:t>
      </w:r>
    </w:p>
    <w:p w:rsidR="00CD6DBE" w:rsidRDefault="00CD6DBE" w:rsidP="00CD6DBE">
      <w:pPr>
        <w:pStyle w:val="Paragraphedeliste"/>
        <w:numPr>
          <w:ilvl w:val="0"/>
          <w:numId w:val="5"/>
        </w:numPr>
        <w:spacing w:before="0"/>
        <w:ind w:left="357" w:hanging="357"/>
      </w:pPr>
      <w:r>
        <w:t>Menu : écran d'accueil affiché lors du lancement de l'application, contient trois boutons : start game, view score et exit, ainsi que le champ de texte username.</w:t>
      </w:r>
    </w:p>
    <w:p w:rsidR="00CD6DBE" w:rsidRDefault="00CD6DBE" w:rsidP="00CD6DBE">
      <w:pPr>
        <w:pStyle w:val="Paragraphedeliste"/>
        <w:numPr>
          <w:ilvl w:val="0"/>
          <w:numId w:val="5"/>
        </w:numPr>
      </w:pPr>
      <w:r>
        <w:t>Start game : permet de lancer une partie, de base à 2 joueurs.</w:t>
      </w:r>
    </w:p>
    <w:p w:rsidR="00CD6DBE" w:rsidRDefault="00CD6DBE" w:rsidP="00CD6DBE">
      <w:pPr>
        <w:pStyle w:val="Paragraphedeliste"/>
        <w:numPr>
          <w:ilvl w:val="0"/>
          <w:numId w:val="5"/>
        </w:numPr>
      </w:pPr>
      <w:r>
        <w:t>View score : affiche un leaderboard contenant le top 10 des scores enregistrés dans l</w:t>
      </w:r>
      <w:r w:rsidR="00E108C7">
        <w:t>a</w:t>
      </w:r>
      <w:r>
        <w:t xml:space="preserve"> base de données.</w:t>
      </w:r>
    </w:p>
    <w:p w:rsidR="00CD6DBE" w:rsidRDefault="00CD6DBE" w:rsidP="00CD6DBE">
      <w:pPr>
        <w:pStyle w:val="Paragraphedeliste"/>
        <w:numPr>
          <w:ilvl w:val="0"/>
          <w:numId w:val="5"/>
        </w:numPr>
      </w:pPr>
      <w:r>
        <w:t>Username : champs de texte permettant au joueur d'entrer un nom d'utilisateur qui sera utilisé pour enregistrer son score.</w:t>
      </w:r>
    </w:p>
    <w:p w:rsidR="00CD6DBE" w:rsidRDefault="00CD6DBE" w:rsidP="00CD6DBE">
      <w:pPr>
        <w:pStyle w:val="Paragraphedeliste"/>
        <w:numPr>
          <w:ilvl w:val="0"/>
          <w:numId w:val="5"/>
        </w:numPr>
      </w:pPr>
      <w:r>
        <w:t>Move : le joueur peut se déplacer dans 4 directions différentes : haut, bas, droite ou gauche, il reste limité par les murs et les obstacles.</w:t>
      </w:r>
    </w:p>
    <w:p w:rsidR="00CD6DBE" w:rsidRDefault="00CD6DBE" w:rsidP="00CD6DBE">
      <w:pPr>
        <w:pStyle w:val="Paragraphedeliste"/>
        <w:numPr>
          <w:ilvl w:val="0"/>
          <w:numId w:val="5"/>
        </w:numPr>
      </w:pPr>
      <w:r>
        <w:t>Drop bomb : permet de poser une bombe en appuyant sur une touche, lors de l'obtention d'une bombe plus puissante elle sera automatiquement utilisée dans le prochain tour.</w:t>
      </w:r>
    </w:p>
    <w:p w:rsidR="00CD6DBE" w:rsidRDefault="00CD6DBE" w:rsidP="00CD6DBE">
      <w:pPr>
        <w:pStyle w:val="Paragraphedeliste"/>
        <w:numPr>
          <w:ilvl w:val="0"/>
          <w:numId w:val="5"/>
        </w:numPr>
      </w:pPr>
      <w:r>
        <w:t>Exit game : quitte la partie pour retourner sur le menu, le joueur qui décide de quitter une partie en cours sera considéré comme perdant.</w:t>
      </w:r>
    </w:p>
    <w:p w:rsidR="00CD6DBE" w:rsidRDefault="00CD6DBE" w:rsidP="00CD6DBE">
      <w:pPr>
        <w:pStyle w:val="Titre2"/>
      </w:pPr>
      <w:bookmarkStart w:id="41" w:name="_Toc512436781"/>
      <w:bookmarkStart w:id="42" w:name="_Toc513236875"/>
      <w:r>
        <w:t>Admin</w:t>
      </w:r>
      <w:bookmarkEnd w:id="41"/>
      <w:bookmarkEnd w:id="42"/>
    </w:p>
    <w:p w:rsidR="00CD6DBE" w:rsidRDefault="00CD6DBE" w:rsidP="00CD6DBE">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CD6DBE" w:rsidRDefault="00CD6DBE" w:rsidP="00CD6DBE">
      <w:pPr>
        <w:pStyle w:val="Paragraphedeliste"/>
        <w:numPr>
          <w:ilvl w:val="0"/>
          <w:numId w:val="6"/>
        </w:numPr>
        <w:spacing w:before="0"/>
        <w:ind w:left="357" w:hanging="357"/>
      </w:pPr>
      <w:r w:rsidRPr="00621086">
        <w:t>Reset scores : réinitialise tous les scores.</w:t>
      </w:r>
    </w:p>
    <w:p w:rsidR="00CD6DBE" w:rsidRDefault="00CD6DBE" w:rsidP="00CD6DBE">
      <w:pPr>
        <w:pStyle w:val="Paragraphedeliste"/>
        <w:numPr>
          <w:ilvl w:val="0"/>
          <w:numId w:val="6"/>
        </w:numPr>
      </w:pPr>
      <w:r>
        <w:t>E</w:t>
      </w:r>
      <w:r w:rsidRPr="00621086">
        <w:t>dit map : permet de modifier des cartes. Une carte est représentée par un fichier json qui sera parsé par le programme côté serveur.</w:t>
      </w:r>
    </w:p>
    <w:p w:rsidR="00301A39" w:rsidRDefault="00301A39" w:rsidP="00301A39">
      <w:pPr>
        <w:pStyle w:val="Titre1"/>
      </w:pPr>
      <w:bookmarkStart w:id="43" w:name="_Toc512436782"/>
      <w:bookmarkStart w:id="44" w:name="_Toc513236876"/>
      <w:r>
        <w:lastRenderedPageBreak/>
        <w:t>Échange entre le serveur et le client</w:t>
      </w:r>
      <w:bookmarkEnd w:id="43"/>
      <w:bookmarkEnd w:id="44"/>
    </w:p>
    <w:p w:rsidR="00301A39" w:rsidRDefault="00301A39" w:rsidP="00301A39">
      <w:r>
        <w:t>Partage des responsabilités entre le serveur et le client : Qui fait quoi ?</w:t>
      </w:r>
    </w:p>
    <w:p w:rsidR="00301A39" w:rsidRDefault="00301A39" w:rsidP="00301A39">
      <w:r>
        <w:t>Le protocole de communication s’effectuera en TCP/UDP et avec des échanges d’informations en JSON contenant les informations suivantes : Position des Joueurs, position des ennemis toujours présents (si plus présent c’est qu’ils sont morts) et positions de blocs casés. Le serveur les « parse » et transmet l’information à tous les joueurs.</w:t>
      </w:r>
    </w:p>
    <w:p w:rsidR="00301A39" w:rsidRDefault="00301A39" w:rsidP="00301A39">
      <w:r>
        <w:t>Ainsi chaque joueur partage ses coordonnées avec le serveur (bloc avant et après) et la direction ou il va et le serveur décide qui passe) -&gt; du coup déplacement NON case par case, mais pixel par pixel pour permettre une fluidité du jeu et pas de temps de latence très grands (du coup décision ne se fait que si deux jours veulent être sur le même bloc (assez rapide pour le serveur</w:t>
      </w:r>
      <w:proofErr w:type="gramStart"/>
      <w:r>
        <w:t xml:space="preserve"> :D</w:t>
      </w:r>
      <w:proofErr w:type="gramEnd"/>
      <w:r>
        <w:t xml:space="preserve"> )</w:t>
      </w:r>
    </w:p>
    <w:p w:rsidR="00301A39" w:rsidRPr="00CF7E4B" w:rsidRDefault="00301A39" w:rsidP="00301A39">
      <w:pPr>
        <w:pStyle w:val="Titre1"/>
      </w:pPr>
      <w:bookmarkStart w:id="45" w:name="_Toc512436783"/>
      <w:bookmarkStart w:id="46" w:name="_Toc513236877"/>
      <w:r w:rsidRPr="00CF7E4B">
        <w:t>Protocole d’échange Client-Serveur</w:t>
      </w:r>
      <w:bookmarkEnd w:id="45"/>
      <w:bookmarkEnd w:id="46"/>
    </w:p>
    <w:p w:rsidR="00301A39" w:rsidRPr="00CF7E4B" w:rsidRDefault="00301A39" w:rsidP="00301A39">
      <w:r w:rsidRPr="00CF7E4B">
        <w:t>Le serveur attend que 4 clients soient connectés pour démarrer une partie.</w:t>
      </w:r>
      <w:r>
        <w:t xml:space="preserve"> </w:t>
      </w:r>
      <w:r w:rsidRPr="00CF7E4B">
        <w:t xml:space="preserve">Dès que c’est le cas, le serveur envoie la </w:t>
      </w:r>
      <w:r>
        <w:t>carte</w:t>
      </w:r>
      <w:r w:rsidRPr="00CF7E4B">
        <w:t xml:space="preserve"> à chacun des joueurs et la partie peut débuter.</w:t>
      </w:r>
    </w:p>
    <w:p w:rsidR="00301A39" w:rsidRPr="00CF7E4B" w:rsidRDefault="00301A39" w:rsidP="00301A39">
      <w:r w:rsidRPr="00CF7E4B">
        <w:t>Dès que le joueur s’est déplacé et/ou a déposé une bombe, le joueur envoie ses informations de positions (sa position et celle de la bombe) au serveur.</w:t>
      </w:r>
    </w:p>
    <w:p w:rsidR="00301A39" w:rsidRPr="00CF7E4B" w:rsidRDefault="00301A39" w:rsidP="00301A39">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301A39" w:rsidRPr="00CF7E4B" w:rsidRDefault="00301A39" w:rsidP="00301A39">
      <w:r w:rsidRPr="00CF7E4B">
        <w:t>Si un joueur n’a plus de vie, le signal death lui est envoyé. Il peut toujours regarder ce qui se passe dans le jeu</w:t>
      </w:r>
      <w:r>
        <w:t xml:space="preserve">, </w:t>
      </w:r>
      <w:r w:rsidRPr="00CF7E4B">
        <w:t>mais ne peut plus interagir avec son personnage (il n’existe plus sur la carte).</w:t>
      </w:r>
    </w:p>
    <w:p w:rsidR="00301A39" w:rsidRDefault="00301A39" w:rsidP="00301A39">
      <w:r w:rsidRPr="00CF7E4B">
        <w:t>Cela se répète indéfiniment jusqu’à ce qu’un seul joueur reste sur la carte.</w:t>
      </w:r>
    </w:p>
    <w:p w:rsidR="00301A39" w:rsidRDefault="00301A39" w:rsidP="00301A39">
      <w:r>
        <w:rPr>
          <w:noProof/>
        </w:rPr>
        <w:lastRenderedPageBreak/>
        <w:drawing>
          <wp:inline distT="0" distB="0" distL="0" distR="0" wp14:anchorId="7FE0A03F" wp14:editId="6770937C">
            <wp:extent cx="6036310" cy="4288790"/>
            <wp:effectExtent l="0" t="0" r="0" b="0"/>
            <wp:docPr id="11" name="graphics_untitled_page"/>
            <wp:cNvGraphicFramePr/>
            <a:graphic xmlns:a="http://schemas.openxmlformats.org/drawingml/2006/main">
              <a:graphicData uri="http://schemas.openxmlformats.org/drawingml/2006/picture">
                <pic:pic xmlns:pic="http://schemas.openxmlformats.org/drawingml/2006/picture">
                  <pic:nvPicPr>
                    <pic:cNvPr id="1" name="graphics_untitled_page"/>
                    <pic:cNvPicPr/>
                  </pic:nvPicPr>
                  <pic:blipFill>
                    <a:blip r:embed="rId14">
                      <a:lum/>
                      <a:alphaModFix/>
                    </a:blip>
                    <a:srcRect r="21268"/>
                    <a:stretch>
                      <a:fillRect/>
                    </a:stretch>
                  </pic:blipFill>
                  <pic:spPr>
                    <a:xfrm>
                      <a:off x="0" y="0"/>
                      <a:ext cx="6036310" cy="4288790"/>
                    </a:xfrm>
                    <a:prstGeom prst="rect">
                      <a:avLst/>
                    </a:prstGeom>
                  </pic:spPr>
                </pic:pic>
              </a:graphicData>
            </a:graphic>
          </wp:inline>
        </w:drawing>
      </w:r>
    </w:p>
    <w:p w:rsidR="00301A39" w:rsidRPr="00CF7E4B" w:rsidRDefault="00301A39" w:rsidP="00301A39">
      <w:r>
        <w:br w:type="page"/>
      </w:r>
    </w:p>
    <w:p w:rsidR="00301A39" w:rsidRDefault="00301A39" w:rsidP="00301A39">
      <w:pPr>
        <w:pStyle w:val="Titre1"/>
      </w:pPr>
      <w:bookmarkStart w:id="47" w:name="_Toc512436784"/>
      <w:bookmarkStart w:id="48" w:name="_Toc513236878"/>
      <w:r>
        <w:lastRenderedPageBreak/>
        <w:t>Comment se déroulent le lancement du jeu et sa fin ?</w:t>
      </w:r>
      <w:bookmarkEnd w:id="47"/>
      <w:bookmarkEnd w:id="48"/>
      <w:r>
        <w:t xml:space="preserve"> </w:t>
      </w:r>
    </w:p>
    <w:p w:rsidR="00301A39" w:rsidRDefault="00301A39" w:rsidP="00301A39">
      <w:r>
        <w:t xml:space="preserve">Quel programme doit-il être exécuté, comment s’opèrent les connexions, quand est- ce que le jeu commence, quand est-ce qu’il se termine...) </w:t>
      </w:r>
    </w:p>
    <w:p w:rsidR="00301A39" w:rsidRDefault="00301A39" w:rsidP="00301A39">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301A39" w:rsidRDefault="00301A39" w:rsidP="00301A39">
      <w:r>
        <w:t xml:space="preserve"> Le jeu ne commence qu’une fois que 4 joueurs (strictement et uniquement 4 joueurs) sont en ligne et souhaitent jouer, une fois que les 4 joueurs sont connectés au serveur, le lancement de la partie s’opère. Les joueurs sont demandés à choisir un username (un username différent parmi ceux des joueurs dans la partie sinon redemande un nouveau username), une fois cette vérification faite, le jeu commence réellement et les bombes pleuvent !</w:t>
      </w:r>
    </w:p>
    <w:p w:rsidR="00301A39" w:rsidRDefault="00301A39" w:rsidP="00301A39">
      <w:r>
        <w:t>Le jeu se termine une fois que le temps imparti d’une partie est écoulé. Une fois la partie terminée et que le score est affiché les joueurs sont à nouveau mis dans l’interface d’attente de joueurs (loading players…), au cas où un des joueurs aurait quitté le jeu après la fin d’une partie (connexion avec le serveur coupée) et relance une nouvelle partie une fois 4 joueurs connectés au serveur.</w:t>
      </w:r>
    </w:p>
    <w:p w:rsidR="00301A39" w:rsidRDefault="00301A39" w:rsidP="00301A39">
      <w:r>
        <w:t>Dans le cas où un joueur quitte la partie prématurément on arrête la partie et affiche l’interface de score final, et ensuite passe à l’interface d’attente de joueurs (loading players…).</w:t>
      </w:r>
    </w:p>
    <w:p w:rsidR="00301A39" w:rsidRDefault="00301A39" w:rsidP="00301A39">
      <w:r>
        <w:t>Le score est constamment affiché pendant la partie tandis que le score final est affiché en fin de partie.</w:t>
      </w:r>
    </w:p>
    <w:p w:rsidR="00301A39" w:rsidRDefault="00301A39" w:rsidP="00301A39">
      <w:r w:rsidRPr="00E92E8D">
        <w:t>On peut redémarrer le jeu en appuyant sur le bouton « Menu », qui va nous remettre dans l’interface de menu avec la possibilité de relancer une nouvelle partie si besoin.</w:t>
      </w:r>
    </w:p>
    <w:p w:rsidR="00301A39" w:rsidRDefault="00301A39" w:rsidP="00301A39">
      <w:pPr>
        <w:pStyle w:val="Titre1"/>
      </w:pPr>
      <w:bookmarkStart w:id="49" w:name="_Toc512436785"/>
      <w:bookmarkStart w:id="50" w:name="_Toc513236879"/>
      <w:r>
        <w:t>Base de données</w:t>
      </w:r>
      <w:bookmarkEnd w:id="49"/>
      <w:bookmarkEnd w:id="50"/>
    </w:p>
    <w:p w:rsidR="00301A39" w:rsidRDefault="00301A39" w:rsidP="00301A39">
      <w:r>
        <w:t>Pas vraiment de base de données a proprement dit.</w:t>
      </w:r>
    </w:p>
    <w:p w:rsidR="00301A39" w:rsidRDefault="00301A39" w:rsidP="00301A39">
      <w:r>
        <w:t>Les données persistantes sont stockées en JSON ou sous forme de tuiles.</w:t>
      </w:r>
    </w:p>
    <w:p w:rsidR="00301A39" w:rsidRDefault="00301A39" w:rsidP="00301A39">
      <w:r>
        <w:t>Les cartes sont stockées sous format JSON, ainsi que le nombre de vies, le temps de durée d’une partie.</w:t>
      </w:r>
    </w:p>
    <w:p w:rsidR="00301A39" w:rsidRDefault="00301A39" w:rsidP="00301A39">
      <w:r>
        <w:t>Les ennemis et le personnage représentant un joueur (Bomberman) sont représentés avec des spreedsheet (tuiles).</w:t>
      </w:r>
    </w:p>
    <w:p w:rsidR="00301A39" w:rsidRDefault="00301A39" w:rsidP="00301A39">
      <w:pPr>
        <w:pStyle w:val="Titre1"/>
      </w:pPr>
      <w:bookmarkStart w:id="51" w:name="_Toc512436786"/>
      <w:bookmarkStart w:id="52" w:name="_Toc513236880"/>
      <w:r>
        <w:t>Les différentes responsabilités au sein de la NUKETEAM</w:t>
      </w:r>
      <w:bookmarkEnd w:id="51"/>
      <w:bookmarkEnd w:id="52"/>
    </w:p>
    <w:p w:rsidR="00301A39" w:rsidRDefault="00301A39" w:rsidP="00301A39">
      <w:pPr>
        <w:pStyle w:val="Paragraphedeliste"/>
        <w:numPr>
          <w:ilvl w:val="0"/>
          <w:numId w:val="7"/>
        </w:numPr>
      </w:pPr>
      <w:r>
        <w:t>Le scrum master, maitre suprême du projet NUKEMAP est le célèbre Blackhat zedsdead95 (Le truand)</w:t>
      </w:r>
    </w:p>
    <w:p w:rsidR="00301A39" w:rsidRDefault="00301A39" w:rsidP="00301A39">
      <w:pPr>
        <w:pStyle w:val="Paragraphedeliste"/>
        <w:numPr>
          <w:ilvl w:val="0"/>
          <w:numId w:val="7"/>
        </w:numPr>
      </w:pPr>
      <w:r>
        <w:t xml:space="preserve">Aurélien SIU est l’homme à tout faire et product owner (MacGyver)  </w:t>
      </w:r>
    </w:p>
    <w:p w:rsidR="00301A39" w:rsidRDefault="00301A39" w:rsidP="00301A39">
      <w:pPr>
        <w:pStyle w:val="Paragraphedeliste"/>
        <w:numPr>
          <w:ilvl w:val="0"/>
          <w:numId w:val="7"/>
        </w:numPr>
      </w:pPr>
      <w:r>
        <w:t>Dejvid MUAREMI est le product designer (Le bon)</w:t>
      </w:r>
    </w:p>
    <w:p w:rsidR="00301A39" w:rsidRDefault="00301A39" w:rsidP="00301A39">
      <w:pPr>
        <w:pStyle w:val="Paragraphedeliste"/>
        <w:numPr>
          <w:ilvl w:val="0"/>
          <w:numId w:val="7"/>
        </w:numPr>
      </w:pPr>
      <w:r>
        <w:t>Romain GALLAY est le testeur (La brute)</w:t>
      </w:r>
    </w:p>
    <w:p w:rsidR="00301A39" w:rsidRDefault="00301A39" w:rsidP="00301A39">
      <w:pPr>
        <w:pStyle w:val="Paragraphedeliste"/>
        <w:numPr>
          <w:ilvl w:val="0"/>
          <w:numId w:val="7"/>
        </w:numPr>
      </w:pPr>
      <w:r>
        <w:t>Eric le François, aka E.L.S est le product owner</w:t>
      </w:r>
    </w:p>
    <w:p w:rsidR="00CD6DBE" w:rsidRDefault="00CD6DBE" w:rsidP="00CD6DBE">
      <w:pPr>
        <w:rPr>
          <w:rFonts w:cs="Times New Roman"/>
        </w:rPr>
      </w:pPr>
    </w:p>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even" r:id="rId15"/>
          <w:headerReference w:type="default" r:id="rId16"/>
          <w:footerReference w:type="even" r:id="rId17"/>
          <w:footerReference w:type="default" r:id="rId18"/>
          <w:headerReference w:type="first" r:id="rId19"/>
          <w:footerReference w:type="first" r:id="rId20"/>
          <w:pgSz w:w="11906" w:h="16838"/>
          <w:pgMar w:top="851" w:right="1134" w:bottom="851" w:left="1134" w:header="709" w:footer="709" w:gutter="0"/>
          <w:pgNumType w:start="0"/>
          <w:cols w:space="708"/>
          <w:titlePg/>
          <w:docGrid w:linePitch="360"/>
        </w:sectPr>
      </w:pPr>
    </w:p>
    <w:p w:rsidR="00301A39" w:rsidRPr="009A11A7" w:rsidRDefault="00301A39" w:rsidP="00301A39">
      <w:pPr>
        <w:pStyle w:val="Titre1"/>
        <w:rPr>
          <w:rFonts w:eastAsia="Arial Unicode MS"/>
        </w:rPr>
      </w:pPr>
      <w:bookmarkStart w:id="53" w:name="_Toc512436787"/>
      <w:bookmarkStart w:id="54" w:name="_Toc513236881"/>
      <w:bookmarkStart w:id="55" w:name="_Hlk512601350"/>
      <w:r>
        <w:rPr>
          <w:rFonts w:eastAsia="Arial Unicode MS"/>
        </w:rPr>
        <w:lastRenderedPageBreak/>
        <w:t>Backlog de produit</w:t>
      </w:r>
      <w:bookmarkEnd w:id="53"/>
      <w:bookmarkEnd w:id="54"/>
    </w:p>
    <w:tbl>
      <w:tblPr>
        <w:tblStyle w:val="TableauGrille4-Accentuation2"/>
        <w:tblW w:w="5000" w:type="pct"/>
        <w:tblLook w:val="04A0" w:firstRow="1" w:lastRow="0" w:firstColumn="1" w:lastColumn="0" w:noHBand="0" w:noVBand="1"/>
      </w:tblPr>
      <w:tblGrid>
        <w:gridCol w:w="2305"/>
        <w:gridCol w:w="1292"/>
        <w:gridCol w:w="5494"/>
        <w:gridCol w:w="1020"/>
        <w:gridCol w:w="1656"/>
        <w:gridCol w:w="1525"/>
        <w:gridCol w:w="702"/>
      </w:tblGrid>
      <w:tr w:rsidR="00301A39" w:rsidRPr="009A11A7" w:rsidTr="00A573C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bookmarkEnd w:id="55"/>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Name</w:t>
            </w:r>
          </w:p>
        </w:tc>
        <w:tc>
          <w:tcPr>
            <w:tcW w:w="744"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State</w:t>
            </w:r>
          </w:p>
        </w:tc>
        <w:tc>
          <w:tcPr>
            <w:tcW w:w="4039"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gramStart"/>
            <w:r w:rsidRPr="009A11A7">
              <w:rPr>
                <w:rFonts w:ascii="Arial" w:eastAsia="Times New Roman" w:hAnsi="Arial" w:cs="Arial"/>
                <w:lang w:eastAsia="fr-CH"/>
              </w:rPr>
              <w:t>description</w:t>
            </w:r>
            <w:proofErr w:type="gramEnd"/>
          </w:p>
        </w:tc>
        <w:tc>
          <w:tcPr>
            <w:tcW w:w="683"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Effort</w:t>
            </w:r>
          </w:p>
        </w:tc>
        <w:tc>
          <w:tcPr>
            <w:tcW w:w="940"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gramStart"/>
            <w:r w:rsidRPr="009A11A7">
              <w:rPr>
                <w:rFonts w:ascii="Arial" w:eastAsia="Times New Roman" w:hAnsi="Arial" w:cs="Arial"/>
                <w:lang w:eastAsia="fr-CH"/>
              </w:rPr>
              <w:t>todoDate</w:t>
            </w:r>
            <w:proofErr w:type="gramEnd"/>
          </w:p>
        </w:tc>
        <w:tc>
          <w:tcPr>
            <w:tcW w:w="1121" w:type="dxa"/>
            <w:noWrap/>
            <w:vAlign w:val="center"/>
            <w:hideMark/>
          </w:tcPr>
          <w:p w:rsidR="00301A39" w:rsidRPr="009A11A7" w:rsidRDefault="00301A39" w:rsidP="00A573C6">
            <w:pPr>
              <w:spacing w:before="0"/>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Type</w:t>
            </w:r>
          </w:p>
        </w:tc>
        <w:tc>
          <w:tcPr>
            <w:tcW w:w="480" w:type="dxa"/>
            <w:noWrap/>
            <w:vAlign w:val="center"/>
            <w:hideMark/>
          </w:tcPr>
          <w:p w:rsidR="00301A39" w:rsidRPr="009A11A7" w:rsidRDefault="00301A39" w:rsidP="00A573C6">
            <w:pPr>
              <w:spacing w:befor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proofErr w:type="gramStart"/>
            <w:r w:rsidRPr="009A11A7">
              <w:rPr>
                <w:rFonts w:ascii="Arial" w:eastAsia="Times New Roman" w:hAnsi="Arial" w:cs="Arial"/>
                <w:lang w:eastAsia="fr-CH"/>
              </w:rPr>
              <w:t>uid</w:t>
            </w:r>
            <w:proofErr w:type="gramEnd"/>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Bande</w:t>
            </w:r>
            <w:r w:rsidR="00E108C7">
              <w:rPr>
                <w:rFonts w:ascii="Arial" w:eastAsia="Times New Roman" w:hAnsi="Arial" w:cs="Arial"/>
                <w:lang w:eastAsia="fr-CH"/>
              </w:rPr>
              <w:t>-</w:t>
            </w:r>
            <w:r w:rsidRPr="009A11A7">
              <w:rPr>
                <w:rFonts w:ascii="Arial" w:eastAsia="Times New Roman" w:hAnsi="Arial" w:cs="Arial"/>
                <w:lang w:eastAsia="fr-CH"/>
              </w:rPr>
              <w:t>son du jeu</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Bande</w:t>
            </w:r>
            <w:r w:rsidR="00E108C7">
              <w:rPr>
                <w:rFonts w:ascii="Arial" w:eastAsia="Times New Roman" w:hAnsi="Arial" w:cs="Arial"/>
                <w:lang w:eastAsia="fr-CH"/>
              </w:rPr>
              <w:t>-</w:t>
            </w:r>
            <w:r w:rsidRPr="009A11A7">
              <w:rPr>
                <w:rFonts w:ascii="Arial" w:eastAsia="Times New Roman" w:hAnsi="Arial" w:cs="Arial"/>
                <w:lang w:eastAsia="fr-CH"/>
              </w:rPr>
              <w:t>son du jeu (bruitages explosion des bombes, musique de fond)</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Démarrage d'une partie</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E108C7"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É</w:t>
            </w:r>
            <w:r w:rsidR="00301A39" w:rsidRPr="009A11A7">
              <w:rPr>
                <w:rFonts w:ascii="Arial" w:eastAsia="Times New Roman" w:hAnsi="Arial" w:cs="Arial"/>
                <w:lang w:eastAsia="fr-CH"/>
              </w:rPr>
              <w:t>cran de chargement, attente des autres joueurs</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16</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Déplacement des joueurs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Déplacement des joueurs dans l'environnement graphique (déplacement contrôlé par l'utilisateur)</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des bonus</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des bonus de bombes</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12</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des contraintes de collisions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des collisions dans le plan</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4</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Mise en place de l'interface graphique</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Avoir une interface graphique permettant d'avoir un premier aperçu du rendu graphique statique (sans déplacement possible des personnages).</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Protocole de communication</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Protocole de communication client/serveur</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34.00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11</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Barre d'infos</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Barre d'infos contenant le score, la vie, et les bonus de bombes.</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7</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Création d'un Personnage</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Implémentation d'un personnage (points de vie, déplacement, collision, Texture, position)</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Déplacement des ennemis</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Déplacement des ennemis de manière aléatoire dans l'environnement graphique</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 la mort d'un personnage</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Gestion de la mort d'un personnage</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21.00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17</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 la victoire</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Gestion de la victoire </w:t>
            </w:r>
            <w:proofErr w:type="gramStart"/>
            <w:r w:rsidRPr="009A11A7">
              <w:rPr>
                <w:rFonts w:ascii="Arial" w:eastAsia="Times New Roman" w:hAnsi="Arial" w:cs="Arial"/>
                <w:lang w:eastAsia="fr-CH"/>
              </w:rPr>
              <w:t>( écran</w:t>
            </w:r>
            <w:proofErr w:type="gramEnd"/>
            <w:r w:rsidRPr="009A11A7">
              <w:rPr>
                <w:rFonts w:ascii="Arial" w:eastAsia="Times New Roman" w:hAnsi="Arial" w:cs="Arial"/>
                <w:lang w:eastAsia="fr-CH"/>
              </w:rPr>
              <w:t xml:space="preserve"> spécial?) Score</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8.00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Posage de bombes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Possibilité de poser une bombe à un emplacement choisi par l'utilisateur.</w:t>
            </w:r>
            <w:r w:rsidRPr="009A11A7">
              <w:rPr>
                <w:rFonts w:ascii="Arial" w:eastAsia="Times New Roman" w:hAnsi="Arial" w:cs="Arial"/>
                <w:lang w:eastAsia="fr-CH"/>
              </w:rPr>
              <w:br/>
              <w:t>Disparaît après un temps donné</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Sch</w:t>
            </w:r>
            <w:r w:rsidR="00E108C7">
              <w:rPr>
                <w:rFonts w:ascii="Arial" w:eastAsia="Times New Roman" w:hAnsi="Arial" w:cs="Arial"/>
                <w:lang w:eastAsia="fr-CH"/>
              </w:rPr>
              <w:t>é</w:t>
            </w:r>
            <w:r w:rsidRPr="009A11A7">
              <w:rPr>
                <w:rFonts w:ascii="Arial" w:eastAsia="Times New Roman" w:hAnsi="Arial" w:cs="Arial"/>
                <w:lang w:eastAsia="fr-CH"/>
              </w:rPr>
              <w:t>ma global du projet</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19</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des scores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Méthodes de gestion pour le score</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14</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Gestion explosion bombe</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Animation explosion bombe</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18/04/2018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6</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lastRenderedPageBreak/>
              <w:t>Modèle des données persistantes</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Modèle des données persistantes</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3.00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18/04/2018 </w:t>
            </w:r>
            <w:proofErr w:type="gramStart"/>
            <w:r w:rsidRPr="009A11A7">
              <w:rPr>
                <w:rFonts w:ascii="Arial" w:eastAsia="Times New Roman" w:hAnsi="Arial" w:cs="Arial"/>
                <w:lang w:eastAsia="fr-CH"/>
              </w:rPr>
              <w:t>15:</w:t>
            </w:r>
            <w:proofErr w:type="gramEnd"/>
            <w:r w:rsidRPr="009A11A7">
              <w:rPr>
                <w:rFonts w:ascii="Arial" w:eastAsia="Times New Roman" w:hAnsi="Arial" w:cs="Arial"/>
                <w:lang w:eastAsia="fr-CH"/>
              </w:rPr>
              <w:t>20:07</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20</w:t>
            </w:r>
          </w:p>
        </w:tc>
      </w:tr>
      <w:tr w:rsidR="00301A39" w:rsidRPr="009A11A7" w:rsidTr="00A573C6">
        <w:trPr>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Spécialisation d'un Joueur</w:t>
            </w:r>
          </w:p>
        </w:tc>
        <w:tc>
          <w:tcPr>
            <w:tcW w:w="744"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Spécialisation d'un Joueur à partir d'un personnage.</w:t>
            </w:r>
          </w:p>
        </w:tc>
        <w:tc>
          <w:tcPr>
            <w:tcW w:w="683"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13.00</w:t>
            </w:r>
          </w:p>
        </w:tc>
        <w:tc>
          <w:tcPr>
            <w:tcW w:w="940"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18/04/2018 </w:t>
            </w:r>
            <w:proofErr w:type="gramStart"/>
            <w:r w:rsidRPr="009A11A7">
              <w:rPr>
                <w:rFonts w:ascii="Arial" w:eastAsia="Times New Roman" w:hAnsi="Arial" w:cs="Arial"/>
                <w:lang w:eastAsia="fr-CH"/>
              </w:rPr>
              <w:t>14:</w:t>
            </w:r>
            <w:proofErr w:type="gramEnd"/>
            <w:r w:rsidRPr="009A11A7">
              <w:rPr>
                <w:rFonts w:ascii="Arial" w:eastAsia="Times New Roman" w:hAnsi="Arial" w:cs="Arial"/>
                <w:lang w:eastAsia="fr-CH"/>
              </w:rPr>
              <w:t>40:08</w:t>
            </w:r>
          </w:p>
        </w:tc>
        <w:tc>
          <w:tcPr>
            <w:tcW w:w="1121" w:type="dxa"/>
            <w:noWrap/>
            <w:vAlign w:val="center"/>
            <w:hideMark/>
          </w:tcPr>
          <w:p w:rsidR="00301A39" w:rsidRPr="009A11A7" w:rsidRDefault="00301A39" w:rsidP="00A573C6">
            <w:pPr>
              <w:spacing w:before="0"/>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Technical story</w:t>
            </w:r>
          </w:p>
        </w:tc>
        <w:tc>
          <w:tcPr>
            <w:tcW w:w="480" w:type="dxa"/>
            <w:noWrap/>
            <w:vAlign w:val="center"/>
            <w:hideMark/>
          </w:tcPr>
          <w:p w:rsidR="00301A39" w:rsidRPr="009A11A7" w:rsidRDefault="00301A39" w:rsidP="00A573C6">
            <w:pPr>
              <w:spacing w:befor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9</w:t>
            </w:r>
          </w:p>
        </w:tc>
      </w:tr>
      <w:tr w:rsidR="00301A39" w:rsidRPr="009A11A7" w:rsidTr="00A573C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21" w:type="dxa"/>
            <w:noWrap/>
            <w:vAlign w:val="center"/>
            <w:hideMark/>
          </w:tcPr>
          <w:p w:rsidR="00301A39" w:rsidRPr="009A11A7" w:rsidRDefault="00301A39" w:rsidP="00A573C6">
            <w:pPr>
              <w:spacing w:before="0"/>
              <w:rPr>
                <w:rFonts w:ascii="Arial" w:eastAsia="Times New Roman" w:hAnsi="Arial" w:cs="Arial"/>
                <w:lang w:eastAsia="fr-CH"/>
              </w:rPr>
            </w:pPr>
            <w:r w:rsidRPr="009A11A7">
              <w:rPr>
                <w:rFonts w:ascii="Arial" w:eastAsia="Times New Roman" w:hAnsi="Arial" w:cs="Arial"/>
                <w:lang w:eastAsia="fr-CH"/>
              </w:rPr>
              <w:t>Menu de départ</w:t>
            </w:r>
          </w:p>
        </w:tc>
        <w:tc>
          <w:tcPr>
            <w:tcW w:w="744"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Planned</w:t>
            </w:r>
          </w:p>
        </w:tc>
        <w:tc>
          <w:tcPr>
            <w:tcW w:w="4039"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Menu de </w:t>
            </w:r>
            <w:proofErr w:type="gramStart"/>
            <w:r w:rsidRPr="009A11A7">
              <w:rPr>
                <w:rFonts w:ascii="Arial" w:eastAsia="Times New Roman" w:hAnsi="Arial" w:cs="Arial"/>
                <w:lang w:eastAsia="fr-CH"/>
              </w:rPr>
              <w:t>départ(</w:t>
            </w:r>
            <w:proofErr w:type="gramEnd"/>
            <w:r w:rsidRPr="009A11A7">
              <w:rPr>
                <w:rFonts w:ascii="Arial" w:eastAsia="Times New Roman" w:hAnsi="Arial" w:cs="Arial"/>
                <w:lang w:eastAsia="fr-CH"/>
              </w:rPr>
              <w:t>Play, Score, login, exit)</w:t>
            </w:r>
          </w:p>
        </w:tc>
        <w:tc>
          <w:tcPr>
            <w:tcW w:w="683"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5.00</w:t>
            </w:r>
          </w:p>
        </w:tc>
        <w:tc>
          <w:tcPr>
            <w:tcW w:w="940"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 xml:space="preserve">18/04/2018 </w:t>
            </w:r>
            <w:proofErr w:type="gramStart"/>
            <w:r w:rsidRPr="009A11A7">
              <w:rPr>
                <w:rFonts w:ascii="Arial" w:eastAsia="Times New Roman" w:hAnsi="Arial" w:cs="Arial"/>
                <w:lang w:eastAsia="fr-CH"/>
              </w:rPr>
              <w:t>14:</w:t>
            </w:r>
            <w:proofErr w:type="gramEnd"/>
            <w:r w:rsidRPr="009A11A7">
              <w:rPr>
                <w:rFonts w:ascii="Arial" w:eastAsia="Times New Roman" w:hAnsi="Arial" w:cs="Arial"/>
                <w:lang w:eastAsia="fr-CH"/>
              </w:rPr>
              <w:t>57:26</w:t>
            </w:r>
          </w:p>
        </w:tc>
        <w:tc>
          <w:tcPr>
            <w:tcW w:w="1121" w:type="dxa"/>
            <w:noWrap/>
            <w:vAlign w:val="center"/>
            <w:hideMark/>
          </w:tcPr>
          <w:p w:rsidR="00301A39" w:rsidRPr="009A11A7" w:rsidRDefault="00301A39" w:rsidP="00A573C6">
            <w:pPr>
              <w:spacing w:before="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User story</w:t>
            </w:r>
          </w:p>
        </w:tc>
        <w:tc>
          <w:tcPr>
            <w:tcW w:w="480" w:type="dxa"/>
            <w:noWrap/>
            <w:vAlign w:val="center"/>
            <w:hideMark/>
          </w:tcPr>
          <w:p w:rsidR="00301A39" w:rsidRPr="009A11A7" w:rsidRDefault="00301A39" w:rsidP="00A573C6">
            <w:pPr>
              <w:spacing w:befor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9A11A7">
              <w:rPr>
                <w:rFonts w:ascii="Arial" w:eastAsia="Times New Roman" w:hAnsi="Arial" w:cs="Arial"/>
                <w:lang w:eastAsia="fr-CH"/>
              </w:rPr>
              <w:t>15</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21"/>
          <w:footerReference w:type="default" r:id="rId22"/>
          <w:pgSz w:w="16838" w:h="11906" w:orient="landscape"/>
          <w:pgMar w:top="1417" w:right="1417" w:bottom="1417" w:left="1417" w:header="708" w:footer="708" w:gutter="0"/>
          <w:cols w:space="708"/>
          <w:docGrid w:linePitch="360"/>
        </w:sectPr>
      </w:pPr>
    </w:p>
    <w:p w:rsidR="00301A39" w:rsidRPr="00301A39" w:rsidRDefault="00301A39" w:rsidP="00301A39">
      <w:pPr>
        <w:pStyle w:val="Titre1"/>
      </w:pPr>
      <w:bookmarkStart w:id="56" w:name="_Toc513236882"/>
      <w:r w:rsidRPr="00301A39">
        <w:lastRenderedPageBreak/>
        <w:t>PLAN DES ITERATIONS</w:t>
      </w:r>
      <w:bookmarkEnd w:id="56"/>
    </w:p>
    <w:p w:rsidR="00301A39" w:rsidRDefault="00301A39" w:rsidP="00301A39">
      <w:pPr>
        <w:pStyle w:val="Titre2"/>
      </w:pPr>
      <w:bookmarkStart w:id="57" w:name="_Toc513236883"/>
      <w:r w:rsidRPr="00301A39">
        <w:t>ITERATION 1</w:t>
      </w:r>
      <w:bookmarkEnd w:id="57"/>
    </w:p>
    <w:p w:rsidR="00570F44" w:rsidRDefault="00570F44" w:rsidP="00570F44">
      <w:pPr>
        <w:pStyle w:val="Titre3"/>
      </w:pPr>
      <w:bookmarkStart w:id="58" w:name="_Toc513236884"/>
      <w:r w:rsidRPr="00570F44">
        <w:t>Objectifs</w:t>
      </w:r>
      <w:bookmarkEnd w:id="58"/>
    </w:p>
    <w:p w:rsidR="00570F44" w:rsidRPr="00570F44" w:rsidRDefault="00570F44" w:rsidP="00570F44">
      <w:r w:rsidRPr="00570F44">
        <w:t>Fournir une simple interface graphique du jeu avec pour seul</w:t>
      </w:r>
      <w:r w:rsidR="00E108C7">
        <w:t xml:space="preserve">e </w:t>
      </w:r>
      <w:r w:rsidRPr="00570F44">
        <w:t>interaction possible l'accès aux différentes scènes (menu et carte de jeu). Modéliser le schéma global du projet ainsi que celui des données persistantes.</w:t>
      </w:r>
    </w:p>
    <w:p w:rsidR="00301A39" w:rsidRPr="00301A39" w:rsidRDefault="00301A39" w:rsidP="00301A39">
      <w:pPr>
        <w:pStyle w:val="Titre3"/>
      </w:pPr>
      <w:bookmarkStart w:id="59" w:name="_Toc513236885"/>
      <w:r w:rsidRPr="00301A39">
        <w:t>HISTOIRE</w:t>
      </w:r>
      <w:bookmarkEnd w:id="59"/>
      <w:r w:rsidRPr="00301A39">
        <w:t xml:space="preserve"> </w:t>
      </w:r>
    </w:p>
    <w:p w:rsidR="00301A39" w:rsidRPr="00301A39" w:rsidRDefault="00301A39" w:rsidP="00301A39">
      <w:pPr>
        <w:pStyle w:val="Paragraphedeliste"/>
        <w:numPr>
          <w:ilvl w:val="0"/>
          <w:numId w:val="3"/>
        </w:numPr>
        <w:rPr>
          <w:rFonts w:cs="Times New Roman"/>
        </w:rPr>
      </w:pPr>
      <w:r w:rsidRPr="00301A39">
        <w:rPr>
          <w:rFonts w:cs="Times New Roman"/>
        </w:rPr>
        <w:t>Mise en place de l’interface</w:t>
      </w:r>
    </w:p>
    <w:p w:rsidR="00301A39" w:rsidRPr="00301A39" w:rsidRDefault="003E0570" w:rsidP="00301A39">
      <w:pPr>
        <w:pStyle w:val="Paragraphedeliste"/>
        <w:numPr>
          <w:ilvl w:val="1"/>
          <w:numId w:val="3"/>
        </w:numPr>
        <w:rPr>
          <w:rFonts w:cs="Times New Roman"/>
        </w:rPr>
      </w:pPr>
      <w:r>
        <w:rPr>
          <w:rFonts w:cs="Times New Roman"/>
        </w:rPr>
        <w:t xml:space="preserve">1 </w:t>
      </w:r>
      <w:r w:rsidR="00301A39" w:rsidRPr="00301A39">
        <w:rPr>
          <w:rFonts w:cs="Times New Roman"/>
        </w:rPr>
        <w:t>Création des différentes interfaces du jeu</w:t>
      </w:r>
    </w:p>
    <w:p w:rsidR="00301A39" w:rsidRPr="00301A39" w:rsidRDefault="003E0570" w:rsidP="00301A39">
      <w:pPr>
        <w:pStyle w:val="Paragraphedeliste"/>
        <w:numPr>
          <w:ilvl w:val="1"/>
          <w:numId w:val="3"/>
        </w:numPr>
        <w:rPr>
          <w:rFonts w:cs="Times New Roman"/>
        </w:rPr>
      </w:pPr>
      <w:r>
        <w:rPr>
          <w:rFonts w:cs="Times New Roman"/>
        </w:rPr>
        <w:t xml:space="preserve">2 </w:t>
      </w:r>
      <w:r w:rsidR="00301A39" w:rsidRPr="00301A39">
        <w:rPr>
          <w:rFonts w:cs="Times New Roman"/>
        </w:rPr>
        <w:t>Gérer la possibilité de switcher d’une interface à l’autre après un événement</w:t>
      </w:r>
    </w:p>
    <w:p w:rsidR="00301A39" w:rsidRPr="00301A39" w:rsidRDefault="00301A39" w:rsidP="00301A39">
      <w:pPr>
        <w:pStyle w:val="Paragraphedeliste"/>
        <w:numPr>
          <w:ilvl w:val="0"/>
          <w:numId w:val="3"/>
        </w:numPr>
        <w:rPr>
          <w:rFonts w:cs="Times New Roman"/>
        </w:rPr>
      </w:pPr>
      <w:r w:rsidRPr="00301A39">
        <w:rPr>
          <w:rFonts w:cs="Times New Roman"/>
        </w:rPr>
        <w:t>Schéma global du projet</w:t>
      </w:r>
    </w:p>
    <w:p w:rsidR="00301A39" w:rsidRPr="00301A39" w:rsidRDefault="00B30F94" w:rsidP="00B30F94">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301A39" w:rsidRPr="00301A39" w:rsidRDefault="00B30F94" w:rsidP="00B30F94">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301A39" w:rsidRPr="00301A39" w:rsidRDefault="00301A39" w:rsidP="00301A39">
      <w:pPr>
        <w:pStyle w:val="Paragraphedeliste"/>
        <w:numPr>
          <w:ilvl w:val="0"/>
          <w:numId w:val="3"/>
        </w:numPr>
        <w:rPr>
          <w:rFonts w:cs="Times New Roman"/>
        </w:rPr>
      </w:pPr>
      <w:r w:rsidRPr="00301A39">
        <w:rPr>
          <w:rFonts w:cs="Times New Roman"/>
        </w:rPr>
        <w:t>Modèle des données persistantes</w:t>
      </w:r>
    </w:p>
    <w:p w:rsidR="00B30F94" w:rsidRDefault="00B30F94" w:rsidP="00B30F94">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301A39" w:rsidRPr="00B30F94" w:rsidRDefault="00B30F94" w:rsidP="00B30F94">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1276E9" w:rsidRPr="001276E9" w:rsidRDefault="001276E9" w:rsidP="001276E9">
      <w:pPr>
        <w:pStyle w:val="Titre3"/>
      </w:pPr>
      <w:bookmarkStart w:id="60" w:name="_Toc513236886"/>
      <w:r w:rsidRPr="001276E9">
        <w:t>Bilan du Sprint</w:t>
      </w:r>
      <w:bookmarkEnd w:id="60"/>
    </w:p>
    <w:p w:rsidR="001276E9" w:rsidRPr="001276E9" w:rsidRDefault="001276E9" w:rsidP="00B864D9">
      <w:pPr>
        <w:pStyle w:val="Titre4"/>
      </w:pPr>
      <w:r w:rsidRPr="001276E9">
        <w:t>Bilan par le scrum master</w:t>
      </w:r>
    </w:p>
    <w:p w:rsidR="001276E9" w:rsidRPr="001276E9" w:rsidRDefault="001276E9" w:rsidP="001276E9">
      <w:pPr>
        <w:rPr>
          <w:rFonts w:cs="Times New Roman"/>
        </w:rPr>
      </w:pPr>
      <w:r w:rsidRPr="001276E9">
        <w:rPr>
          <w:rFonts w:cs="Times New Roman"/>
        </w:rPr>
        <w:t>Histoire No 1, 19, 20 planifiées : toutes terminées à 100 %.</w:t>
      </w:r>
    </w:p>
    <w:p w:rsidR="001276E9" w:rsidRPr="001276E9" w:rsidRDefault="001276E9" w:rsidP="001276E9">
      <w:pPr>
        <w:rPr>
          <w:rFonts w:cs="Times New Roman"/>
        </w:rPr>
      </w:pPr>
      <w:r w:rsidRPr="001276E9">
        <w:rPr>
          <w:rFonts w:cs="Times New Roman"/>
        </w:rPr>
        <w:t>Vélocité du sprint : 14</w:t>
      </w:r>
    </w:p>
    <w:p w:rsidR="001276E9" w:rsidRPr="001276E9" w:rsidRDefault="001276E9" w:rsidP="001276E9">
      <w:pPr>
        <w:rPr>
          <w:rFonts w:cs="Times New Roman"/>
        </w:rPr>
      </w:pPr>
      <w:r w:rsidRPr="001276E9">
        <w:rPr>
          <w:rFonts w:cs="Times New Roman"/>
        </w:rPr>
        <w:t>Pas de replanification</w:t>
      </w:r>
    </w:p>
    <w:p w:rsidR="001276E9" w:rsidRDefault="00B864D9" w:rsidP="00B864D9">
      <w:pPr>
        <w:pStyle w:val="Titre4"/>
      </w:pPr>
      <w:r>
        <w:t>Commentaire général</w:t>
      </w:r>
    </w:p>
    <w:p w:rsidR="00B864D9" w:rsidRPr="00B864D9" w:rsidRDefault="00471B25" w:rsidP="00387233">
      <w:r w:rsidRPr="00471B25">
        <w:t>Globalement chaque tache a été traitée dans les durée</w:t>
      </w:r>
      <w:r w:rsidR="00A573C6">
        <w:t xml:space="preserve">s </w:t>
      </w:r>
      <w:r w:rsidRPr="00471B25">
        <w:t>estimé</w:t>
      </w:r>
      <w:r w:rsidR="00A573C6">
        <w:t>es</w:t>
      </w:r>
      <w:r w:rsidRPr="00471B25">
        <w:t xml:space="preserve"> et dans le</w:t>
      </w:r>
      <w:r w:rsidR="00A573C6">
        <w:t>s</w:t>
      </w:r>
      <w:r w:rsidRPr="00471B25">
        <w:t xml:space="preserve"> délais impartis. Pas de soucis d’organisation pour ce premier sprint, dénotant ainsi un bon démarrage de projet</w:t>
      </w:r>
    </w:p>
    <w:p w:rsidR="001276E9" w:rsidRPr="001276E9" w:rsidRDefault="00B864D9" w:rsidP="009F7006">
      <w:pPr>
        <w:pStyle w:val="Titre4"/>
      </w:pPr>
      <w:r>
        <w:t>Autocritique</w:t>
      </w:r>
    </w:p>
    <w:p w:rsidR="001276E9" w:rsidRPr="001276E9" w:rsidRDefault="00471B25" w:rsidP="001276E9">
      <w:pPr>
        <w:rPr>
          <w:rFonts w:cs="Times New Roman"/>
        </w:rPr>
      </w:pPr>
      <w:r w:rsidRPr="00471B25">
        <w:t>Ce sprint étant le premier nous avons décidé de prendre le temps d’organiser chacun des sprints suivants et ainsi la charge de travail de celui</w:t>
      </w:r>
      <w:r w:rsidR="00D11FCD">
        <w:t>-ci</w:t>
      </w:r>
      <w:r w:rsidRPr="00471B25">
        <w:t xml:space="preserve"> était relativement faible par rapport aux suivants. Nous aurions pu entamer le second sprint en avance qui quant à lui est plus conséquent.</w:t>
      </w:r>
    </w:p>
    <w:p w:rsidR="00B864D9" w:rsidRPr="00B864D9" w:rsidRDefault="00B864D9" w:rsidP="009F700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B864D9" w:rsidTr="00750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Membre</w:t>
            </w:r>
          </w:p>
        </w:tc>
        <w:tc>
          <w:tcPr>
            <w:tcW w:w="1556" w:type="dxa"/>
            <w:vAlign w:val="center"/>
          </w:tcPr>
          <w:p w:rsidR="00B864D9" w:rsidRDefault="00B864D9" w:rsidP="00B864D9">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B864D9" w:rsidRDefault="00B864D9" w:rsidP="00B864D9">
            <w:pPr>
              <w:jc w:val="right"/>
              <w:cnfStyle w:val="100000000000" w:firstRow="1" w:lastRow="0" w:firstColumn="0" w:lastColumn="0" w:oddVBand="0" w:evenVBand="0" w:oddHBand="0" w:evenHBand="0" w:firstRowFirstColumn="0" w:firstRowLastColumn="0" w:lastRowFirstColumn="0" w:lastRowLastColumn="0"/>
            </w:pPr>
            <w:r>
              <w:t>Temps réalisé</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GAL</w:t>
            </w:r>
            <w:r w:rsidR="00A573C6">
              <w:t>L</w:t>
            </w:r>
            <w:r>
              <w:t>AY Romain</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KOUBAA Walid</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w:t>
            </w:r>
          </w:p>
        </w:tc>
      </w:tr>
      <w:tr w:rsidR="00B864D9" w:rsidTr="00750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MUAREMI Dejvid</w:t>
            </w:r>
          </w:p>
        </w:tc>
        <w:tc>
          <w:tcPr>
            <w:tcW w:w="1556" w:type="dxa"/>
            <w:vAlign w:val="center"/>
          </w:tcPr>
          <w:p w:rsidR="00B864D9" w:rsidRDefault="005D3835" w:rsidP="00B864D9">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B864D9" w:rsidRDefault="007924F7" w:rsidP="00B864D9">
            <w:pPr>
              <w:jc w:val="right"/>
              <w:cnfStyle w:val="000000100000" w:firstRow="0" w:lastRow="0" w:firstColumn="0" w:lastColumn="0" w:oddVBand="0" w:evenVBand="0" w:oddHBand="1" w:evenHBand="0" w:firstRowFirstColumn="0" w:firstRowLastColumn="0" w:lastRowFirstColumn="0" w:lastRowLastColumn="0"/>
            </w:pPr>
            <w:r>
              <w:t>4</w:t>
            </w:r>
          </w:p>
        </w:tc>
      </w:tr>
      <w:tr w:rsidR="00B864D9" w:rsidTr="007509A0">
        <w:tc>
          <w:tcPr>
            <w:cnfStyle w:val="001000000000" w:firstRow="0" w:lastRow="0" w:firstColumn="1" w:lastColumn="0" w:oddVBand="0" w:evenVBand="0" w:oddHBand="0" w:evenHBand="0" w:firstRowFirstColumn="0" w:firstRowLastColumn="0" w:lastRowFirstColumn="0" w:lastRowLastColumn="0"/>
            <w:tcW w:w="5949" w:type="dxa"/>
            <w:vAlign w:val="center"/>
          </w:tcPr>
          <w:p w:rsidR="00B864D9" w:rsidRDefault="00B864D9" w:rsidP="00B864D9">
            <w:r>
              <w:t>SIU Aurélien</w:t>
            </w:r>
          </w:p>
        </w:tc>
        <w:tc>
          <w:tcPr>
            <w:tcW w:w="1556" w:type="dxa"/>
            <w:vAlign w:val="center"/>
          </w:tcPr>
          <w:p w:rsidR="00B864D9" w:rsidRDefault="005D3835" w:rsidP="00B864D9">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B864D9" w:rsidRDefault="007924F7" w:rsidP="00B864D9">
            <w:pPr>
              <w:jc w:val="right"/>
              <w:cnfStyle w:val="000000000000" w:firstRow="0" w:lastRow="0" w:firstColumn="0" w:lastColumn="0" w:oddVBand="0" w:evenVBand="0" w:oddHBand="0" w:evenHBand="0" w:firstRowFirstColumn="0" w:firstRowLastColumn="0" w:lastRowFirstColumn="0" w:lastRowLastColumn="0"/>
            </w:pPr>
            <w:r>
              <w:t>12</w:t>
            </w:r>
          </w:p>
        </w:tc>
      </w:tr>
    </w:tbl>
    <w:p w:rsidR="00471B25" w:rsidRDefault="00471B25">
      <w:r>
        <w:br w:type="page"/>
      </w:r>
    </w:p>
    <w:p w:rsidR="001276E9" w:rsidRDefault="001276E9" w:rsidP="009F7006">
      <w:pPr>
        <w:pStyle w:val="Titre4"/>
      </w:pPr>
      <w:r>
        <w:lastRenderedPageBreak/>
        <w:t>C</w:t>
      </w:r>
      <w:r w:rsidRPr="001276E9">
        <w:t>ommentaire personnel</w:t>
      </w:r>
    </w:p>
    <w:p w:rsidR="00B864D9" w:rsidRDefault="005D3835" w:rsidP="00B864D9">
      <w:r>
        <w:t>Ga</w:t>
      </w:r>
      <w:r w:rsidR="00A573C6">
        <w:t>l</w:t>
      </w:r>
      <w:r>
        <w:t>lay Romain :</w:t>
      </w:r>
      <w:r w:rsidR="007924F7">
        <w:t xml:space="preserve"> </w:t>
      </w:r>
      <w:r w:rsidR="00387233" w:rsidRPr="00387233">
        <w:t>La construction du projet étant à ses début</w:t>
      </w:r>
      <w:r w:rsidR="00A573C6">
        <w:t>s,</w:t>
      </w:r>
      <w:r w:rsidR="00387233" w:rsidRPr="00387233">
        <w:t xml:space="preserve"> certaines parties du schéma UML risquent de changer selon les besoins futurs.</w:t>
      </w:r>
    </w:p>
    <w:p w:rsidR="00471B25" w:rsidRDefault="005D3835" w:rsidP="00471B25">
      <w:r>
        <w:t>Koubaa Walid :</w:t>
      </w:r>
      <w:r w:rsidR="00471B25">
        <w:t xml:space="preserve"> La partie d’affichage des différentes interfaces ainsi qu</w:t>
      </w:r>
      <w:r w:rsidR="00A573C6">
        <w:t>e les passages d’une interface à</w:t>
      </w:r>
      <w:r w:rsidR="00471B25">
        <w:t xml:space="preserve"> l’autre (menu, score, fin) n’a pas causé de grands soucis. Aidé</w:t>
      </w:r>
      <w:r w:rsidR="00A573C6">
        <w:t xml:space="preserve"> </w:t>
      </w:r>
      <w:r w:rsidR="00471B25">
        <w:t xml:space="preserve">par mon collègue </w:t>
      </w:r>
      <w:r w:rsidR="00A573C6">
        <w:t>A</w:t>
      </w:r>
      <w:r w:rsidR="00471B25">
        <w:t>urélien, nous avons utilisé nos connaissances acquises pour terminer nos tâches.</w:t>
      </w:r>
    </w:p>
    <w:p w:rsidR="005D3835" w:rsidRDefault="00471B25" w:rsidP="00471B25">
      <w:r>
        <w:t>Le temps prévu pour ces deux t</w:t>
      </w:r>
      <w:r w:rsidR="00A573C6">
        <w:t>â</w:t>
      </w:r>
      <w:r>
        <w:t>ches est en accord avec celui prévu sur icescrum par le scrum master.</w:t>
      </w:r>
    </w:p>
    <w:p w:rsidR="005D3835" w:rsidRDefault="005D3835" w:rsidP="00B864D9">
      <w:r>
        <w:t>Muaremi Dejvid :</w:t>
      </w:r>
      <w:r w:rsidR="00A85D8E">
        <w:t xml:space="preserve"> </w:t>
      </w:r>
      <w:r w:rsidR="00387233">
        <w:t xml:space="preserve">J’ai pu mettre en pratique les notions acquises en SER afin de créer mes divers fichiers json. Il est possible que ces fichiers changent légèrement durant le projet lorsque l’on définira de manière plus concrète leur contenu. </w:t>
      </w:r>
    </w:p>
    <w:p w:rsidR="00471B25" w:rsidRDefault="005D3835" w:rsidP="00B864D9">
      <w:r>
        <w:t>Siu Aurélien :</w:t>
      </w:r>
      <w:r w:rsidR="00A85D8E">
        <w:t xml:space="preserve"> </w:t>
      </w:r>
      <w:r w:rsidR="00387233" w:rsidRPr="00387233">
        <w:t>J'ai pu découvrir le framework LibGDX afin de mettre en place l'interface graphique. Pas de problème particulier rencontré lors de ce sprint.</w:t>
      </w:r>
    </w:p>
    <w:p w:rsidR="00471B25" w:rsidRDefault="00471B25">
      <w:r>
        <w:br w:type="page"/>
      </w:r>
    </w:p>
    <w:p w:rsidR="00301A39" w:rsidRDefault="00301A39" w:rsidP="00301A39">
      <w:pPr>
        <w:pStyle w:val="Titre2"/>
      </w:pPr>
      <w:bookmarkStart w:id="61" w:name="_Toc513236887"/>
      <w:r w:rsidRPr="00301A39">
        <w:lastRenderedPageBreak/>
        <w:t>ITERATION 2</w:t>
      </w:r>
      <w:bookmarkEnd w:id="61"/>
    </w:p>
    <w:p w:rsidR="00570F44" w:rsidRDefault="00570F44" w:rsidP="00570F44">
      <w:pPr>
        <w:pStyle w:val="Titre3"/>
      </w:pPr>
      <w:bookmarkStart w:id="62" w:name="_Toc513236888"/>
      <w:r w:rsidRPr="00570F44">
        <w:t>Objectifs</w:t>
      </w:r>
      <w:bookmarkEnd w:id="62"/>
    </w:p>
    <w:p w:rsidR="00570F44" w:rsidRPr="00570F44" w:rsidRDefault="00E108C7" w:rsidP="00570F44">
      <w:r>
        <w:t>É</w:t>
      </w:r>
      <w:r w:rsidR="00570F44" w:rsidRPr="00570F44">
        <w:t>tablir le protocole de communication entre le client et le serve</w:t>
      </w:r>
      <w:r>
        <w:t>ur</w:t>
      </w:r>
      <w:r w:rsidR="00570F44" w:rsidRPr="00570F44">
        <w:t>. Créer la classe Personnage qui servira de base pour les joueurs et les ennemis.</w:t>
      </w:r>
    </w:p>
    <w:p w:rsidR="00301A39" w:rsidRPr="00301A39" w:rsidRDefault="00301A39" w:rsidP="00301A39">
      <w:pPr>
        <w:pStyle w:val="Titre3"/>
      </w:pPr>
      <w:bookmarkStart w:id="63" w:name="_Toc513236889"/>
      <w:r w:rsidRPr="00301A39">
        <w:t>HISTOIRES</w:t>
      </w:r>
      <w:bookmarkEnd w:id="63"/>
      <w:r w:rsidRPr="00301A39">
        <w:t xml:space="preserve"> </w:t>
      </w:r>
    </w:p>
    <w:p w:rsidR="00301A39" w:rsidRDefault="00301A39" w:rsidP="00301A39">
      <w:pPr>
        <w:pStyle w:val="Paragraphedeliste"/>
        <w:numPr>
          <w:ilvl w:val="0"/>
          <w:numId w:val="3"/>
        </w:numPr>
        <w:rPr>
          <w:rFonts w:cs="Times New Roman"/>
        </w:rPr>
      </w:pPr>
      <w:r w:rsidRPr="00301A39">
        <w:rPr>
          <w:rFonts w:cs="Times New Roman"/>
        </w:rPr>
        <w:t>Protocole de communication</w:t>
      </w:r>
    </w:p>
    <w:p w:rsidR="007C553E" w:rsidRDefault="007C553E" w:rsidP="007C553E">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7C553E" w:rsidRDefault="007C553E" w:rsidP="007C553E">
      <w:pPr>
        <w:pStyle w:val="Paragraphedeliste"/>
        <w:numPr>
          <w:ilvl w:val="1"/>
          <w:numId w:val="3"/>
        </w:numPr>
        <w:rPr>
          <w:rFonts w:cs="Times New Roman"/>
        </w:rPr>
      </w:pPr>
      <w:r w:rsidRPr="007C553E">
        <w:rPr>
          <w:rFonts w:cs="Times New Roman"/>
        </w:rPr>
        <w:t>8 implémentation de la sérialisation/désérialisation</w:t>
      </w:r>
    </w:p>
    <w:p w:rsidR="007C553E" w:rsidRDefault="007C553E" w:rsidP="00CD46EE">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7C553E" w:rsidRDefault="007C553E" w:rsidP="007C553E">
      <w:pPr>
        <w:pStyle w:val="Paragraphedeliste"/>
        <w:numPr>
          <w:ilvl w:val="1"/>
          <w:numId w:val="3"/>
        </w:numPr>
        <w:rPr>
          <w:rFonts w:cs="Times New Roman"/>
        </w:rPr>
      </w:pPr>
      <w:r w:rsidRPr="007C553E">
        <w:rPr>
          <w:rFonts w:cs="Times New Roman"/>
        </w:rPr>
        <w:t>10 Tests de clients se connectant au serveur du jeu</w:t>
      </w:r>
    </w:p>
    <w:p w:rsidR="00301A39" w:rsidRDefault="00301A39" w:rsidP="00CD46EE">
      <w:pPr>
        <w:pStyle w:val="Paragraphedeliste"/>
        <w:numPr>
          <w:ilvl w:val="0"/>
          <w:numId w:val="3"/>
        </w:numPr>
        <w:rPr>
          <w:rFonts w:cs="Times New Roman"/>
        </w:rPr>
      </w:pPr>
      <w:r w:rsidRPr="007C553E">
        <w:rPr>
          <w:rFonts w:cs="Times New Roman"/>
        </w:rPr>
        <w:t>Création d’un personnage</w:t>
      </w:r>
    </w:p>
    <w:p w:rsidR="007C553E" w:rsidRDefault="007C553E" w:rsidP="007C553E">
      <w:pPr>
        <w:pStyle w:val="Paragraphedeliste"/>
        <w:numPr>
          <w:ilvl w:val="1"/>
          <w:numId w:val="3"/>
        </w:numPr>
        <w:rPr>
          <w:rFonts w:cs="Times New Roman"/>
        </w:rPr>
      </w:pPr>
      <w:r w:rsidRPr="007C553E">
        <w:rPr>
          <w:rFonts w:cs="Times New Roman"/>
        </w:rPr>
        <w:t>11 création de classe représentant un personnage</w:t>
      </w:r>
    </w:p>
    <w:p w:rsidR="007C553E" w:rsidRPr="007C553E" w:rsidRDefault="007C553E" w:rsidP="007C553E">
      <w:pPr>
        <w:pStyle w:val="Paragraphedeliste"/>
        <w:numPr>
          <w:ilvl w:val="1"/>
          <w:numId w:val="3"/>
        </w:numPr>
        <w:rPr>
          <w:rFonts w:cs="Times New Roman"/>
        </w:rPr>
      </w:pPr>
      <w:r w:rsidRPr="007C553E">
        <w:rPr>
          <w:rFonts w:cs="Times New Roman"/>
        </w:rPr>
        <w:t>12 création de la texture du personnage</w:t>
      </w:r>
    </w:p>
    <w:p w:rsidR="00A573C6" w:rsidRPr="001276E9" w:rsidRDefault="00A573C6" w:rsidP="00A573C6">
      <w:pPr>
        <w:pStyle w:val="Titre3"/>
      </w:pPr>
      <w:bookmarkStart w:id="64" w:name="_Toc513236890"/>
      <w:r w:rsidRPr="001276E9">
        <w:t>Bilan du Sprint</w:t>
      </w:r>
      <w:bookmarkEnd w:id="64"/>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sidR="00B30F94">
        <w:rPr>
          <w:rFonts w:cs="Times New Roman"/>
        </w:rPr>
        <w:t xml:space="preserve">8 et </w:t>
      </w:r>
      <w:r w:rsidR="003E0570">
        <w:rPr>
          <w:rFonts w:cs="Times New Roman"/>
        </w:rPr>
        <w:t>11</w:t>
      </w:r>
      <w:r w:rsidRPr="001276E9">
        <w:rPr>
          <w:rFonts w:cs="Times New Roman"/>
        </w:rPr>
        <w:t xml:space="preserve"> planifiées : </w:t>
      </w:r>
      <w:r w:rsidR="003E0570">
        <w:rPr>
          <w:rFonts w:cs="Times New Roman"/>
        </w:rPr>
        <w:t>toutes</w:t>
      </w:r>
      <w:r>
        <w:rPr>
          <w:rFonts w:cs="Times New Roman"/>
        </w:rPr>
        <w:t xml:space="preserve"> </w:t>
      </w:r>
      <w:r w:rsidRPr="001276E9">
        <w:rPr>
          <w:rFonts w:cs="Times New Roman"/>
        </w:rPr>
        <w:t xml:space="preserve">terminées à </w:t>
      </w:r>
      <w:r w:rsidR="003E0570">
        <w:rPr>
          <w:rFonts w:cs="Times New Roman"/>
        </w:rPr>
        <w:t>100</w:t>
      </w:r>
      <w:r>
        <w:rPr>
          <w:rFonts w:cs="Times New Roman"/>
        </w:rPr>
        <w:t xml:space="preserve"> </w:t>
      </w:r>
      <w:r w:rsidRPr="001276E9">
        <w:rPr>
          <w:rFonts w:cs="Times New Roman"/>
        </w:rPr>
        <w:t>%.</w:t>
      </w:r>
    </w:p>
    <w:p w:rsidR="00A573C6" w:rsidRPr="001276E9" w:rsidRDefault="00B30F94" w:rsidP="00A573C6">
      <w:pPr>
        <w:rPr>
          <w:rFonts w:cs="Times New Roman"/>
        </w:rPr>
      </w:pPr>
      <w:r>
        <w:rPr>
          <w:rFonts w:cs="Times New Roman"/>
        </w:rPr>
        <w:t xml:space="preserve">Vélocité du sprint : </w:t>
      </w:r>
      <w:r w:rsidR="00A573C6" w:rsidRPr="001276E9">
        <w:rPr>
          <w:rFonts w:cs="Times New Roman"/>
        </w:rPr>
        <w:t>4</w:t>
      </w:r>
      <w:r>
        <w:rPr>
          <w:rFonts w:cs="Times New Roman"/>
        </w:rPr>
        <w:t>2</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0B3DCE" w:rsidP="00A573C6">
      <w:r w:rsidRPr="000B3DCE">
        <w:t>Chaque tâche a été terminée dans les délais et de manière satisfaisante. Nous avons également pris un peu d'avance dans la gestion du déplacement des personnages.</w:t>
      </w:r>
    </w:p>
    <w:p w:rsidR="00A573C6" w:rsidRPr="001276E9" w:rsidRDefault="00A573C6" w:rsidP="00A573C6">
      <w:pPr>
        <w:pStyle w:val="Titre4"/>
      </w:pPr>
      <w:r>
        <w:t>Autocritique</w:t>
      </w:r>
    </w:p>
    <w:p w:rsidR="00A573C6" w:rsidRPr="001276E9" w:rsidRDefault="000B3DCE" w:rsidP="00A573C6">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2</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12</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CD46EE" w:rsidP="00A573C6">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A573C6" w:rsidRDefault="003E0570" w:rsidP="00A573C6">
            <w:pPr>
              <w:jc w:val="right"/>
              <w:cnfStyle w:val="000000100000" w:firstRow="0" w:lastRow="0" w:firstColumn="0" w:lastColumn="0" w:oddVBand="0" w:evenVBand="0" w:oddHBand="1" w:evenHBand="0" w:firstRowFirstColumn="0" w:firstRowLastColumn="0" w:lastRowFirstColumn="0" w:lastRowLastColumn="0"/>
            </w:pPr>
            <w:r>
              <w:t>4</w:t>
            </w: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CD46EE" w:rsidP="00A573C6">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A573C6" w:rsidRDefault="003E0570" w:rsidP="00A573C6">
            <w:pPr>
              <w:jc w:val="right"/>
              <w:cnfStyle w:val="000000000000" w:firstRow="0" w:lastRow="0" w:firstColumn="0" w:lastColumn="0" w:oddVBand="0" w:evenVBand="0" w:oddHBand="0" w:evenHBand="0" w:firstRowFirstColumn="0" w:firstRowLastColumn="0" w:lastRowFirstColumn="0" w:lastRowLastColumn="0"/>
            </w:pPr>
            <w:r>
              <w:t>5</w:t>
            </w:r>
          </w:p>
        </w:tc>
      </w:tr>
    </w:tbl>
    <w:p w:rsidR="000B3DCE" w:rsidRDefault="000B3DCE" w:rsidP="000B3DCE"/>
    <w:p w:rsidR="000B3DCE" w:rsidRDefault="000B3DCE" w:rsidP="000B3DCE">
      <w:pPr>
        <w:jc w:val="left"/>
      </w:pPr>
      <w:r>
        <w:br w:type="page"/>
      </w:r>
    </w:p>
    <w:p w:rsidR="00A573C6" w:rsidRDefault="00A573C6" w:rsidP="00A573C6">
      <w:pPr>
        <w:pStyle w:val="Titre4"/>
      </w:pPr>
      <w:r>
        <w:lastRenderedPageBreak/>
        <w:t>C</w:t>
      </w:r>
      <w:r w:rsidRPr="001276E9">
        <w:t>ommentaire personnel</w:t>
      </w:r>
    </w:p>
    <w:p w:rsidR="00A573C6" w:rsidRDefault="00A573C6" w:rsidP="002A408B">
      <w:r>
        <w:t>Gallay Romain :</w:t>
      </w:r>
      <w:r w:rsidR="002A408B">
        <w:t xml:space="preserve"> </w:t>
      </w:r>
      <w:r w:rsidR="002A408B" w:rsidRPr="002A408B">
        <w:t>Le développement du client s'est bien passé grâce à une collaboration étroite avec le développeur s'occupant du server (j'ai nommé Walid).</w:t>
      </w:r>
    </w:p>
    <w:p w:rsidR="00A573C6" w:rsidRDefault="00A573C6" w:rsidP="00A573C6">
      <w:r>
        <w:t>Koubaa Walid :</w:t>
      </w:r>
      <w:r w:rsidR="001626B8">
        <w:t xml:space="preserve"> </w:t>
      </w:r>
      <w:r w:rsidR="00EE2E89"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A573C6" w:rsidRDefault="00A573C6" w:rsidP="002A408B">
      <w:r>
        <w:t>Muaremi Dejvid :</w:t>
      </w:r>
      <w:r w:rsidR="002A408B">
        <w:t xml:space="preserve"> Mon sprint s’est déroulé sans trop de problème. Cependant, j’ai dû modifier une partie du personnage afin de gérer la sérialisation.</w:t>
      </w:r>
    </w:p>
    <w:p w:rsidR="00A573C6" w:rsidRPr="00D9515A" w:rsidRDefault="00A573C6" w:rsidP="00A573C6">
      <w:r>
        <w:t>Siu Aurélien :</w:t>
      </w:r>
      <w:r w:rsidR="001626B8">
        <w:t xml:space="preserve"> </w:t>
      </w:r>
      <w:r w:rsidR="00D9515A" w:rsidRPr="00D9515A">
        <w:t>L'implémentation de la classe Personnage s'est révélé plus consistante que prévu. En effet, j'ai dû définir précisément quel</w:t>
      </w:r>
      <w:r w:rsidR="00D9515A">
        <w:t>le</w:t>
      </w:r>
      <w:r w:rsidR="00D9515A" w:rsidRPr="00D9515A">
        <w:t>s informations devaient se trouver côté serveur ou client. J'ai tenté d'appliquer une structure d'héritage la plus cohérente possible en utilisant par exemple la super classe Sprite définissant de base les textures avec libgdx</w:t>
      </w:r>
      <w:r w:rsidR="00D9515A">
        <w:t>.</w:t>
      </w:r>
    </w:p>
    <w:p w:rsidR="00471B25" w:rsidRDefault="00471B25">
      <w:pPr>
        <w:rPr>
          <w:rFonts w:cs="Times New Roman"/>
        </w:rPr>
      </w:pPr>
      <w:r>
        <w:rPr>
          <w:rFonts w:cs="Times New Roman"/>
        </w:rPr>
        <w:br w:type="page"/>
      </w:r>
    </w:p>
    <w:p w:rsidR="00301A39" w:rsidRDefault="00301A39" w:rsidP="00301A39">
      <w:pPr>
        <w:pStyle w:val="Titre2"/>
      </w:pPr>
      <w:bookmarkStart w:id="65" w:name="_Toc513236891"/>
      <w:r w:rsidRPr="00301A39">
        <w:lastRenderedPageBreak/>
        <w:t>ITERATION 3</w:t>
      </w:r>
      <w:bookmarkEnd w:id="65"/>
    </w:p>
    <w:p w:rsidR="00570F44" w:rsidRDefault="00570F44" w:rsidP="00570F44">
      <w:pPr>
        <w:pStyle w:val="Titre3"/>
      </w:pPr>
      <w:bookmarkStart w:id="66" w:name="_Toc513236892"/>
      <w:r w:rsidRPr="00570F44">
        <w:t>Objectifs</w:t>
      </w:r>
      <w:bookmarkEnd w:id="66"/>
    </w:p>
    <w:p w:rsidR="00570F44" w:rsidRPr="00570F44" w:rsidRDefault="00570F44" w:rsidP="00570F44">
      <w:r w:rsidRPr="00570F44">
        <w:t>Créer les bases des classes représentant un joueur et un ennemi, gérer le déplacement de ceux-ci.</w:t>
      </w:r>
    </w:p>
    <w:p w:rsidR="00301A39" w:rsidRPr="00301A39" w:rsidRDefault="00301A39" w:rsidP="00301A39">
      <w:pPr>
        <w:pStyle w:val="Titre3"/>
      </w:pPr>
      <w:bookmarkStart w:id="67" w:name="_Toc513236893"/>
      <w:r w:rsidRPr="00301A39">
        <w:t>HISTOIRES</w:t>
      </w:r>
      <w:bookmarkEnd w:id="67"/>
    </w:p>
    <w:p w:rsidR="00301A39" w:rsidRDefault="00E1101D" w:rsidP="00301A39">
      <w:pPr>
        <w:pStyle w:val="Paragraphedeliste"/>
        <w:numPr>
          <w:ilvl w:val="0"/>
          <w:numId w:val="11"/>
        </w:numPr>
        <w:rPr>
          <w:rFonts w:cs="Times New Roman"/>
        </w:rPr>
      </w:pPr>
      <w:r>
        <w:rPr>
          <w:rFonts w:cs="Times New Roman"/>
        </w:rPr>
        <w:t>Spécialisation d’un personnage</w:t>
      </w:r>
    </w:p>
    <w:p w:rsidR="00583BDF" w:rsidRDefault="00583BDF" w:rsidP="00583BDF">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583BDF" w:rsidRDefault="00583BDF" w:rsidP="00583BDF">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583BDF" w:rsidRDefault="00583BDF" w:rsidP="00583BDF">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583BDF" w:rsidRPr="00301A39" w:rsidRDefault="00583BDF" w:rsidP="00583BDF">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583BDF" w:rsidRDefault="00301A39" w:rsidP="00583BDF">
      <w:pPr>
        <w:pStyle w:val="Paragraphedeliste"/>
        <w:numPr>
          <w:ilvl w:val="0"/>
          <w:numId w:val="11"/>
        </w:numPr>
        <w:rPr>
          <w:rFonts w:cs="Times New Roman"/>
        </w:rPr>
      </w:pPr>
      <w:r w:rsidRPr="00583BDF">
        <w:rPr>
          <w:rFonts w:cs="Times New Roman"/>
        </w:rPr>
        <w:t>Déplacement des joueurs</w:t>
      </w:r>
    </w:p>
    <w:p w:rsidR="00583BDF" w:rsidRDefault="00583BDF" w:rsidP="005615CD">
      <w:pPr>
        <w:pStyle w:val="Paragraphedeliste"/>
        <w:numPr>
          <w:ilvl w:val="1"/>
          <w:numId w:val="11"/>
        </w:numPr>
        <w:rPr>
          <w:rFonts w:cs="Times New Roman"/>
        </w:rPr>
      </w:pPr>
      <w:r w:rsidRPr="00583BDF">
        <w:rPr>
          <w:rFonts w:cs="Times New Roman"/>
        </w:rPr>
        <w:t>19 Envoie et réception des événements du clavier</w:t>
      </w:r>
    </w:p>
    <w:p w:rsidR="00583BDF" w:rsidRPr="00583BDF" w:rsidRDefault="00583BDF" w:rsidP="00583BDF">
      <w:pPr>
        <w:pStyle w:val="Paragraphedeliste"/>
        <w:numPr>
          <w:ilvl w:val="1"/>
          <w:numId w:val="11"/>
        </w:numPr>
        <w:rPr>
          <w:rFonts w:cs="Times New Roman"/>
        </w:rPr>
      </w:pPr>
      <w:r w:rsidRPr="00583BDF">
        <w:rPr>
          <w:rFonts w:cs="Times New Roman"/>
        </w:rPr>
        <w:t>20 Améliorer le client handler du serveur pour gérer les événements reçus</w:t>
      </w:r>
    </w:p>
    <w:p w:rsidR="00301A39" w:rsidRDefault="00301A39" w:rsidP="00301A39">
      <w:pPr>
        <w:pStyle w:val="Paragraphedeliste"/>
        <w:numPr>
          <w:ilvl w:val="0"/>
          <w:numId w:val="11"/>
        </w:numPr>
        <w:rPr>
          <w:rFonts w:cs="Times New Roman"/>
        </w:rPr>
      </w:pPr>
      <w:r w:rsidRPr="00301A39">
        <w:rPr>
          <w:rFonts w:cs="Times New Roman"/>
        </w:rPr>
        <w:t>Déplacement des ennemis</w:t>
      </w:r>
    </w:p>
    <w:p w:rsidR="00583BDF" w:rsidRDefault="00583BDF" w:rsidP="00583BDF">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583BDF" w:rsidRDefault="00583BDF" w:rsidP="00583BDF">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A573C6" w:rsidRPr="001276E9" w:rsidRDefault="00A573C6" w:rsidP="00A573C6">
      <w:pPr>
        <w:pStyle w:val="Titre3"/>
      </w:pPr>
      <w:bookmarkStart w:id="68" w:name="_Toc513236894"/>
      <w:r w:rsidRPr="001276E9">
        <w:t>Bilan du Sprint</w:t>
      </w:r>
      <w:bookmarkEnd w:id="68"/>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583BDF" w:rsidP="00A573C6">
      <w:pPr>
        <w:rPr>
          <w:rFonts w:cs="Times New Roman"/>
        </w:rPr>
      </w:pPr>
      <w:r>
        <w:rPr>
          <w:rFonts w:cs="Times New Roman"/>
        </w:rPr>
        <w:t>Vélocité du sprint : X</w:t>
      </w:r>
    </w:p>
    <w:p w:rsidR="00A573C6" w:rsidRPr="001276E9" w:rsidRDefault="00583BDF" w:rsidP="00A573C6">
      <w:pPr>
        <w:rPr>
          <w:rFonts w:cs="Times New Roman"/>
        </w:rPr>
      </w:pPr>
      <w:r>
        <w:rPr>
          <w:rFonts w:cs="Times New Roman"/>
        </w:rPr>
        <w:t xml:space="preserve">Replanification des histoires au début du sprint, certaines histoires étaient mal </w:t>
      </w:r>
      <w:proofErr w:type="gramStart"/>
      <w:r>
        <w:rPr>
          <w:rFonts w:cs="Times New Roman"/>
        </w:rPr>
        <w:t>définie</w:t>
      </w:r>
      <w:proofErr w:type="gramEnd"/>
      <w:r>
        <w:rPr>
          <w:rFonts w:cs="Times New Roman"/>
        </w:rPr>
        <w:t xml:space="preserve"> au début du sprint.</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lastRenderedPageBreak/>
        <w:t>Siu Aurélien :</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69" w:name="_Toc513236895"/>
      <w:r w:rsidRPr="00301A39">
        <w:lastRenderedPageBreak/>
        <w:t>ITERATION 4</w:t>
      </w:r>
      <w:bookmarkEnd w:id="69"/>
    </w:p>
    <w:p w:rsidR="00570F44" w:rsidRDefault="00570F44" w:rsidP="00570F44">
      <w:pPr>
        <w:pStyle w:val="Titre3"/>
      </w:pPr>
      <w:bookmarkStart w:id="70" w:name="_Toc513236896"/>
      <w:r w:rsidRPr="00570F44">
        <w:t>Objectifs</w:t>
      </w:r>
      <w:bookmarkEnd w:id="70"/>
    </w:p>
    <w:p w:rsidR="00570F44" w:rsidRPr="00570F44" w:rsidRDefault="00570F44" w:rsidP="00570F44">
      <w:r w:rsidRPr="00570F44">
        <w:t>Gérer les collisions entre les différents éléments du jeu. Implémenter les bombes dans le jeu et permettre au joueur de les poser.</w:t>
      </w:r>
    </w:p>
    <w:p w:rsidR="00301A39" w:rsidRPr="00301A39" w:rsidRDefault="00301A39" w:rsidP="00301A39">
      <w:pPr>
        <w:pStyle w:val="Titre3"/>
      </w:pPr>
      <w:bookmarkStart w:id="71" w:name="_Toc513236897"/>
      <w:r w:rsidRPr="00301A39">
        <w:t>HISTOIRES</w:t>
      </w:r>
      <w:bookmarkEnd w:id="71"/>
    </w:p>
    <w:p w:rsidR="00301A39" w:rsidRPr="00301A39" w:rsidRDefault="00301A39" w:rsidP="00301A39">
      <w:pPr>
        <w:pStyle w:val="Paragraphedeliste"/>
        <w:numPr>
          <w:ilvl w:val="0"/>
          <w:numId w:val="11"/>
        </w:numPr>
        <w:rPr>
          <w:rFonts w:cs="Times New Roman"/>
        </w:rPr>
      </w:pPr>
      <w:r w:rsidRPr="00301A39">
        <w:rPr>
          <w:rFonts w:cs="Times New Roman"/>
        </w:rPr>
        <w:t>Gestion des contraintes de collisions</w:t>
      </w:r>
    </w:p>
    <w:p w:rsidR="00301A39" w:rsidRPr="00301A39" w:rsidRDefault="00301A39" w:rsidP="00301A39">
      <w:pPr>
        <w:pStyle w:val="Paragraphedeliste"/>
        <w:numPr>
          <w:ilvl w:val="0"/>
          <w:numId w:val="11"/>
        </w:numPr>
        <w:rPr>
          <w:rFonts w:cs="Times New Roman"/>
        </w:rPr>
      </w:pPr>
      <w:r w:rsidRPr="00301A39">
        <w:rPr>
          <w:rFonts w:cs="Times New Roman"/>
        </w:rPr>
        <w:t>Posage de bombes</w:t>
      </w:r>
    </w:p>
    <w:p w:rsidR="00301A39" w:rsidRDefault="00301A39" w:rsidP="00301A39">
      <w:pPr>
        <w:pStyle w:val="Paragraphedeliste"/>
        <w:numPr>
          <w:ilvl w:val="0"/>
          <w:numId w:val="11"/>
        </w:numPr>
        <w:rPr>
          <w:rFonts w:cs="Times New Roman"/>
        </w:rPr>
      </w:pPr>
      <w:r w:rsidRPr="00301A39">
        <w:rPr>
          <w:rFonts w:cs="Times New Roman"/>
        </w:rPr>
        <w:t>Gestion explosion de bombes</w:t>
      </w:r>
    </w:p>
    <w:p w:rsidR="00A573C6" w:rsidRPr="001276E9" w:rsidRDefault="00A573C6" w:rsidP="00A573C6">
      <w:pPr>
        <w:pStyle w:val="Titre3"/>
      </w:pPr>
      <w:bookmarkStart w:id="72" w:name="_Toc513236898"/>
      <w:r w:rsidRPr="001276E9">
        <w:t>Bilan du Sprint</w:t>
      </w:r>
      <w:bookmarkEnd w:id="72"/>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rPr>
          <w:rFonts w:cs="Times New Roman"/>
        </w:rPr>
      </w:pPr>
      <w:r w:rsidRPr="001276E9">
        <w:rPr>
          <w:rFonts w:cs="Times New Roman"/>
        </w:rPr>
        <w:t xml:space="preserve">Vélocité du sprint : </w:t>
      </w:r>
      <w:r w:rsidR="00F0357E">
        <w:rPr>
          <w:rFonts w:cs="Times New Roman"/>
        </w:rPr>
        <w:t>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3" w:name="_Toc513236899"/>
      <w:r w:rsidRPr="00301A39">
        <w:lastRenderedPageBreak/>
        <w:t>ITERATION 5</w:t>
      </w:r>
      <w:bookmarkEnd w:id="73"/>
    </w:p>
    <w:p w:rsidR="00570F44" w:rsidRDefault="00570F44" w:rsidP="00570F44">
      <w:pPr>
        <w:pStyle w:val="Titre3"/>
      </w:pPr>
      <w:bookmarkStart w:id="74" w:name="_Toc513236900"/>
      <w:r w:rsidRPr="00570F44">
        <w:t>Objectifs</w:t>
      </w:r>
      <w:bookmarkEnd w:id="74"/>
    </w:p>
    <w:p w:rsidR="00570F44" w:rsidRPr="00570F44" w:rsidRDefault="001276E9" w:rsidP="00570F44">
      <w:r w:rsidRPr="00570F44">
        <w:t>Impl</w:t>
      </w:r>
      <w:r>
        <w:t>émenter</w:t>
      </w:r>
      <w:r w:rsidR="00570F44" w:rsidRPr="00570F44">
        <w:t xml:space="preserve"> les bonus</w:t>
      </w:r>
      <w:r w:rsidR="00E108C7">
        <w:t xml:space="preserve"> </w:t>
      </w:r>
      <w:r w:rsidR="00570F44" w:rsidRPr="00570F44">
        <w:t>(power-up). Ajouter la barre d'information à l'écran de jeu. Rendre fonctionnel l'écran de menu et implémenter la gestion des scores (affichage et comptabilisation)</w:t>
      </w:r>
      <w:r w:rsidR="00570F44">
        <w:t>.</w:t>
      </w:r>
    </w:p>
    <w:p w:rsidR="00301A39" w:rsidRPr="00301A39" w:rsidRDefault="00301A39" w:rsidP="00301A39">
      <w:pPr>
        <w:pStyle w:val="Titre3"/>
      </w:pPr>
      <w:bookmarkStart w:id="75" w:name="_Toc513236901"/>
      <w:r w:rsidRPr="00301A39">
        <w:t>HISTOIRES</w:t>
      </w:r>
      <w:bookmarkEnd w:id="75"/>
      <w:r w:rsidRPr="00301A39">
        <w:t xml:space="preserve"> </w:t>
      </w:r>
    </w:p>
    <w:p w:rsidR="00301A39" w:rsidRPr="00301A39" w:rsidRDefault="00301A39" w:rsidP="00301A39">
      <w:pPr>
        <w:pStyle w:val="Paragraphedeliste"/>
        <w:numPr>
          <w:ilvl w:val="0"/>
          <w:numId w:val="11"/>
        </w:numPr>
        <w:rPr>
          <w:rFonts w:cs="Times New Roman"/>
        </w:rPr>
      </w:pPr>
      <w:r w:rsidRPr="00301A39">
        <w:rPr>
          <w:rFonts w:cs="Times New Roman"/>
        </w:rPr>
        <w:t>Gestion des bonus</w:t>
      </w:r>
    </w:p>
    <w:p w:rsidR="00301A39" w:rsidRPr="00301A39" w:rsidRDefault="00301A39" w:rsidP="00301A39">
      <w:pPr>
        <w:pStyle w:val="Paragraphedeliste"/>
        <w:numPr>
          <w:ilvl w:val="0"/>
          <w:numId w:val="11"/>
        </w:numPr>
        <w:rPr>
          <w:rFonts w:cs="Times New Roman"/>
        </w:rPr>
      </w:pPr>
      <w:r w:rsidRPr="00301A39">
        <w:rPr>
          <w:rFonts w:cs="Times New Roman"/>
        </w:rPr>
        <w:t>Barre d’infos</w:t>
      </w:r>
    </w:p>
    <w:p w:rsidR="00301A39" w:rsidRDefault="00301A39" w:rsidP="00A573C6">
      <w:pPr>
        <w:pStyle w:val="Paragraphedeliste"/>
        <w:numPr>
          <w:ilvl w:val="0"/>
          <w:numId w:val="11"/>
        </w:numPr>
        <w:rPr>
          <w:rFonts w:cs="Times New Roman"/>
        </w:rPr>
      </w:pPr>
      <w:r w:rsidRPr="00301A39">
        <w:rPr>
          <w:rFonts w:cs="Times New Roman"/>
        </w:rPr>
        <w:t>Menu de départ</w:t>
      </w:r>
    </w:p>
    <w:p w:rsidR="00301A39" w:rsidRDefault="00301A39" w:rsidP="00A573C6">
      <w:pPr>
        <w:pStyle w:val="Paragraphedeliste"/>
        <w:numPr>
          <w:ilvl w:val="0"/>
          <w:numId w:val="11"/>
        </w:numPr>
        <w:rPr>
          <w:rFonts w:cs="Times New Roman"/>
        </w:rPr>
      </w:pPr>
      <w:r w:rsidRPr="00301A39">
        <w:rPr>
          <w:rFonts w:cs="Times New Roman"/>
        </w:rPr>
        <w:t>Gestion des scores</w:t>
      </w:r>
    </w:p>
    <w:p w:rsidR="00A573C6" w:rsidRPr="001276E9" w:rsidRDefault="00A573C6" w:rsidP="00A573C6">
      <w:pPr>
        <w:pStyle w:val="Titre3"/>
      </w:pPr>
      <w:bookmarkStart w:id="76" w:name="_Toc513236902"/>
      <w:r w:rsidRPr="001276E9">
        <w:t>Bilan du Sprint</w:t>
      </w:r>
      <w:bookmarkEnd w:id="76"/>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F0357E" w:rsidP="00A573C6">
      <w:pPr>
        <w:rPr>
          <w:rFonts w:cs="Times New Roman"/>
        </w:rPr>
      </w:pPr>
      <w:r>
        <w:rPr>
          <w:rFonts w:cs="Times New Roman"/>
        </w:rPr>
        <w:t>Vélocité du sprint : 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rPr>
          <w:rFonts w:cs="Times New Roman"/>
        </w:rPr>
      </w:pPr>
    </w:p>
    <w:p w:rsidR="00471B25" w:rsidRDefault="00471B25">
      <w:pPr>
        <w:rPr>
          <w:rFonts w:cs="Times New Roman"/>
        </w:rPr>
      </w:pPr>
      <w:r>
        <w:rPr>
          <w:rFonts w:cs="Times New Roman"/>
        </w:rPr>
        <w:br w:type="page"/>
      </w:r>
    </w:p>
    <w:p w:rsidR="00301A39" w:rsidRDefault="00301A39" w:rsidP="00301A39">
      <w:pPr>
        <w:pStyle w:val="Titre2"/>
      </w:pPr>
      <w:bookmarkStart w:id="77" w:name="_Toc513236903"/>
      <w:r w:rsidRPr="00301A39">
        <w:lastRenderedPageBreak/>
        <w:t>ITERATION 6</w:t>
      </w:r>
      <w:bookmarkEnd w:id="77"/>
    </w:p>
    <w:p w:rsidR="00570F44" w:rsidRDefault="00570F44" w:rsidP="00570F44">
      <w:pPr>
        <w:pStyle w:val="Titre3"/>
      </w:pPr>
      <w:bookmarkStart w:id="78" w:name="_Toc513236904"/>
      <w:r w:rsidRPr="00570F44">
        <w:t>Objectifs</w:t>
      </w:r>
      <w:bookmarkEnd w:id="78"/>
    </w:p>
    <w:p w:rsidR="00570F44" w:rsidRPr="00570F44" w:rsidRDefault="00570F44" w:rsidP="00570F44">
      <w:r w:rsidRPr="00570F44">
        <w:t>Gérer le démarrage d'une partie lorsque 4 joueurs sont connectés. Gérer les conséquences de la mort d'un personnage sur la partie, pour le joueur et pour le client.</w:t>
      </w:r>
    </w:p>
    <w:p w:rsidR="00301A39" w:rsidRPr="00301A39" w:rsidRDefault="00301A39" w:rsidP="00301A39">
      <w:pPr>
        <w:pStyle w:val="Titre3"/>
      </w:pPr>
      <w:bookmarkStart w:id="79" w:name="_Toc513236905"/>
      <w:r w:rsidRPr="00301A39">
        <w:t>HISTOIRES</w:t>
      </w:r>
      <w:bookmarkEnd w:id="79"/>
    </w:p>
    <w:p w:rsidR="00301A39" w:rsidRPr="00301A39" w:rsidRDefault="00301A39" w:rsidP="00301A39">
      <w:pPr>
        <w:pStyle w:val="Paragraphedeliste"/>
        <w:numPr>
          <w:ilvl w:val="0"/>
          <w:numId w:val="11"/>
        </w:numPr>
        <w:rPr>
          <w:rFonts w:cs="Times New Roman"/>
        </w:rPr>
      </w:pPr>
      <w:r w:rsidRPr="00301A39">
        <w:rPr>
          <w:rFonts w:cs="Times New Roman"/>
        </w:rPr>
        <w:t>Démarrage d’une partie</w:t>
      </w:r>
    </w:p>
    <w:p w:rsidR="00301A39" w:rsidRDefault="00301A39" w:rsidP="00301A39">
      <w:pPr>
        <w:pStyle w:val="Paragraphedeliste"/>
        <w:numPr>
          <w:ilvl w:val="0"/>
          <w:numId w:val="11"/>
        </w:numPr>
        <w:rPr>
          <w:rFonts w:cs="Times New Roman"/>
        </w:rPr>
      </w:pPr>
      <w:r w:rsidRPr="00301A39">
        <w:rPr>
          <w:rFonts w:cs="Times New Roman"/>
        </w:rPr>
        <w:t>Gestion de la mort d’un personnage</w:t>
      </w:r>
    </w:p>
    <w:p w:rsidR="00A573C6" w:rsidRPr="001276E9" w:rsidRDefault="00A573C6" w:rsidP="00A573C6">
      <w:pPr>
        <w:pStyle w:val="Titre3"/>
      </w:pPr>
      <w:bookmarkStart w:id="80" w:name="_Toc513236906"/>
      <w:r w:rsidRPr="001276E9">
        <w:t>Bilan du Sprint</w:t>
      </w:r>
      <w:bookmarkEnd w:id="80"/>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F0357E" w:rsidP="00A573C6">
      <w:pPr>
        <w:rPr>
          <w:rFonts w:cs="Times New Roman"/>
        </w:rPr>
      </w:pPr>
      <w:r>
        <w:rPr>
          <w:rFonts w:cs="Times New Roman"/>
        </w:rPr>
        <w:t>Vélocité du sprint : 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rPr>
          <w:rFonts w:cs="Times New Roman"/>
        </w:rPr>
      </w:pPr>
    </w:p>
    <w:p w:rsidR="00570F44" w:rsidRDefault="00570F44">
      <w:pPr>
        <w:rPr>
          <w:rFonts w:cs="Times New Roman"/>
        </w:rPr>
      </w:pPr>
      <w:r>
        <w:rPr>
          <w:rFonts w:cs="Times New Roman"/>
        </w:rPr>
        <w:br w:type="page"/>
      </w:r>
    </w:p>
    <w:p w:rsidR="00301A39" w:rsidRDefault="00301A39" w:rsidP="00301A39">
      <w:pPr>
        <w:pStyle w:val="Titre2"/>
      </w:pPr>
      <w:bookmarkStart w:id="81" w:name="_Toc513236907"/>
      <w:r w:rsidRPr="00301A39">
        <w:lastRenderedPageBreak/>
        <w:t>ITERATION 7</w:t>
      </w:r>
      <w:bookmarkEnd w:id="81"/>
    </w:p>
    <w:p w:rsidR="00570F44" w:rsidRDefault="00570F44" w:rsidP="00570F44">
      <w:pPr>
        <w:pStyle w:val="Titre3"/>
      </w:pPr>
      <w:bookmarkStart w:id="82" w:name="_Toc513236908"/>
      <w:r w:rsidRPr="00570F44">
        <w:t>Objectifs</w:t>
      </w:r>
      <w:bookmarkEnd w:id="82"/>
    </w:p>
    <w:p w:rsidR="00570F44" w:rsidRPr="00570F44" w:rsidRDefault="00570F44" w:rsidP="00570F44">
      <w:r w:rsidRPr="00570F44">
        <w:t>Gérer la victoire d'un joueur lors de la fin de la partie. Implémenter la bande-son du jeu (Jihad Trap remix by zedsdead95)</w:t>
      </w:r>
    </w:p>
    <w:p w:rsidR="00301A39" w:rsidRPr="00301A39" w:rsidRDefault="00301A39" w:rsidP="00301A39">
      <w:pPr>
        <w:pStyle w:val="Titre3"/>
      </w:pPr>
      <w:bookmarkStart w:id="83" w:name="_Toc513236909"/>
      <w:r w:rsidRPr="00301A39">
        <w:t>HISTOIRES</w:t>
      </w:r>
      <w:bookmarkEnd w:id="83"/>
    </w:p>
    <w:p w:rsidR="00301A39" w:rsidRPr="00301A39" w:rsidRDefault="00301A39" w:rsidP="00301A39">
      <w:pPr>
        <w:pStyle w:val="Paragraphedeliste"/>
        <w:numPr>
          <w:ilvl w:val="0"/>
          <w:numId w:val="11"/>
        </w:numPr>
        <w:rPr>
          <w:rFonts w:cs="Times New Roman"/>
        </w:rPr>
      </w:pPr>
      <w:r w:rsidRPr="00301A39">
        <w:rPr>
          <w:rFonts w:cs="Times New Roman"/>
        </w:rPr>
        <w:t>Gestion de la victoire</w:t>
      </w:r>
    </w:p>
    <w:p w:rsidR="00301A39" w:rsidRDefault="00301A39" w:rsidP="00301A39">
      <w:pPr>
        <w:pStyle w:val="Paragraphedeliste"/>
        <w:numPr>
          <w:ilvl w:val="0"/>
          <w:numId w:val="11"/>
        </w:numPr>
        <w:rPr>
          <w:rFonts w:cs="Times New Roman"/>
        </w:rPr>
      </w:pPr>
      <w:r w:rsidRPr="00301A39">
        <w:rPr>
          <w:rFonts w:cs="Times New Roman"/>
        </w:rPr>
        <w:t>Bande-son du jeu</w:t>
      </w:r>
    </w:p>
    <w:p w:rsidR="00A573C6" w:rsidRPr="001276E9" w:rsidRDefault="00A573C6" w:rsidP="00A573C6">
      <w:pPr>
        <w:pStyle w:val="Titre3"/>
      </w:pPr>
      <w:bookmarkStart w:id="84" w:name="_Toc513236910"/>
      <w:r w:rsidRPr="001276E9">
        <w:t>Bilan du Sprint</w:t>
      </w:r>
      <w:bookmarkEnd w:id="84"/>
    </w:p>
    <w:p w:rsidR="00A573C6" w:rsidRPr="001276E9" w:rsidRDefault="00A573C6" w:rsidP="00A573C6">
      <w:pPr>
        <w:pStyle w:val="Titre4"/>
      </w:pPr>
      <w:r w:rsidRPr="001276E9">
        <w:t>Bilan par le scrum master</w:t>
      </w:r>
    </w:p>
    <w:p w:rsidR="00A573C6" w:rsidRPr="001276E9" w:rsidRDefault="00A573C6" w:rsidP="00A573C6">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A573C6" w:rsidRPr="001276E9" w:rsidRDefault="00A573C6" w:rsidP="00A573C6">
      <w:pPr>
        <w:rPr>
          <w:rFonts w:cs="Times New Roman"/>
        </w:rPr>
      </w:pPr>
      <w:r w:rsidRPr="001276E9">
        <w:rPr>
          <w:rFonts w:cs="Times New Roman"/>
        </w:rPr>
        <w:t xml:space="preserve">Vélocité du sprint : </w:t>
      </w:r>
      <w:r w:rsidR="00F0357E">
        <w:rPr>
          <w:rFonts w:cs="Times New Roman"/>
        </w:rPr>
        <w:t>X</w:t>
      </w:r>
    </w:p>
    <w:p w:rsidR="00A573C6" w:rsidRPr="001276E9" w:rsidRDefault="00A573C6" w:rsidP="00A573C6">
      <w:pPr>
        <w:rPr>
          <w:rFonts w:cs="Times New Roman"/>
        </w:rPr>
      </w:pPr>
      <w:r w:rsidRPr="001276E9">
        <w:rPr>
          <w:rFonts w:cs="Times New Roman"/>
        </w:rPr>
        <w:t>Pas de replanification</w:t>
      </w:r>
    </w:p>
    <w:p w:rsidR="00A573C6" w:rsidRDefault="00A573C6" w:rsidP="00A573C6">
      <w:pPr>
        <w:pStyle w:val="Titre4"/>
      </w:pPr>
      <w:r>
        <w:t>Commentaire général</w:t>
      </w:r>
    </w:p>
    <w:p w:rsidR="00A573C6" w:rsidRPr="00B864D9" w:rsidRDefault="00A573C6" w:rsidP="00A573C6"/>
    <w:p w:rsidR="00A573C6" w:rsidRPr="001276E9" w:rsidRDefault="00A573C6" w:rsidP="00A573C6">
      <w:pPr>
        <w:pStyle w:val="Titre4"/>
      </w:pPr>
      <w:r>
        <w:t>Autocritique</w:t>
      </w:r>
    </w:p>
    <w:p w:rsidR="00A573C6" w:rsidRPr="001276E9" w:rsidRDefault="00A573C6" w:rsidP="00A573C6">
      <w:pPr>
        <w:rPr>
          <w:rFonts w:cs="Times New Roman"/>
        </w:rPr>
      </w:pPr>
    </w:p>
    <w:p w:rsidR="00A573C6" w:rsidRPr="00B864D9" w:rsidRDefault="00A573C6" w:rsidP="00A573C6">
      <w:pPr>
        <w:pStyle w:val="Titre4"/>
      </w:pPr>
      <w:r>
        <w:t>Bilans personnels</w:t>
      </w:r>
    </w:p>
    <w:tbl>
      <w:tblPr>
        <w:tblStyle w:val="TableauGrille4-Accentuation2"/>
        <w:tblW w:w="5000" w:type="pct"/>
        <w:tblLook w:val="04A0" w:firstRow="1" w:lastRow="0" w:firstColumn="1" w:lastColumn="0" w:noHBand="0" w:noVBand="1"/>
      </w:tblPr>
      <w:tblGrid>
        <w:gridCol w:w="5949"/>
        <w:gridCol w:w="1556"/>
        <w:gridCol w:w="1557"/>
      </w:tblGrid>
      <w:tr w:rsidR="00A573C6" w:rsidTr="00A57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Membre</w:t>
            </w:r>
          </w:p>
        </w:tc>
        <w:tc>
          <w:tcPr>
            <w:tcW w:w="1556" w:type="dxa"/>
            <w:vAlign w:val="center"/>
          </w:tcPr>
          <w:p w:rsidR="00A573C6" w:rsidRDefault="00A573C6" w:rsidP="00A573C6">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A573C6" w:rsidRDefault="00A573C6" w:rsidP="00A573C6">
            <w:pPr>
              <w:jc w:val="right"/>
              <w:cnfStyle w:val="100000000000" w:firstRow="1" w:lastRow="0" w:firstColumn="0" w:lastColumn="0" w:oddVBand="0" w:evenVBand="0" w:oddHBand="0" w:evenHBand="0" w:firstRowFirstColumn="0" w:firstRowLastColumn="0" w:lastRowFirstColumn="0" w:lastRowLastColumn="0"/>
            </w:pPr>
            <w:r>
              <w:t>Temps réalisé</w:t>
            </w: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GALLAY Romain</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KOUBAA Walid</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r w:rsidR="00A573C6" w:rsidTr="00A573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MUAREMI Dejvid</w:t>
            </w:r>
          </w:p>
        </w:tc>
        <w:tc>
          <w:tcPr>
            <w:tcW w:w="1556" w:type="dxa"/>
            <w:vAlign w:val="center"/>
          </w:tcPr>
          <w:p w:rsidR="00A573C6" w:rsidRDefault="00A573C6" w:rsidP="00A573C6">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A573C6" w:rsidRDefault="00A573C6" w:rsidP="00A573C6">
            <w:pPr>
              <w:jc w:val="right"/>
              <w:cnfStyle w:val="000000100000" w:firstRow="0" w:lastRow="0" w:firstColumn="0" w:lastColumn="0" w:oddVBand="0" w:evenVBand="0" w:oddHBand="1" w:evenHBand="0" w:firstRowFirstColumn="0" w:firstRowLastColumn="0" w:lastRowFirstColumn="0" w:lastRowLastColumn="0"/>
            </w:pPr>
          </w:p>
        </w:tc>
      </w:tr>
      <w:tr w:rsidR="00A573C6" w:rsidTr="00A573C6">
        <w:tc>
          <w:tcPr>
            <w:cnfStyle w:val="001000000000" w:firstRow="0" w:lastRow="0" w:firstColumn="1" w:lastColumn="0" w:oddVBand="0" w:evenVBand="0" w:oddHBand="0" w:evenHBand="0" w:firstRowFirstColumn="0" w:firstRowLastColumn="0" w:lastRowFirstColumn="0" w:lastRowLastColumn="0"/>
            <w:tcW w:w="5949" w:type="dxa"/>
            <w:vAlign w:val="center"/>
          </w:tcPr>
          <w:p w:rsidR="00A573C6" w:rsidRDefault="00A573C6" w:rsidP="00A573C6">
            <w:r>
              <w:t>SIU Aurélien</w:t>
            </w:r>
          </w:p>
        </w:tc>
        <w:tc>
          <w:tcPr>
            <w:tcW w:w="1556" w:type="dxa"/>
            <w:vAlign w:val="center"/>
          </w:tcPr>
          <w:p w:rsidR="00A573C6" w:rsidRDefault="00A573C6" w:rsidP="00A573C6">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A573C6" w:rsidRDefault="00A573C6" w:rsidP="00A573C6">
            <w:pPr>
              <w:jc w:val="right"/>
              <w:cnfStyle w:val="000000000000" w:firstRow="0" w:lastRow="0" w:firstColumn="0" w:lastColumn="0" w:oddVBand="0" w:evenVBand="0" w:oddHBand="0" w:evenHBand="0" w:firstRowFirstColumn="0" w:firstRowLastColumn="0" w:lastRowFirstColumn="0" w:lastRowLastColumn="0"/>
            </w:pPr>
          </w:p>
        </w:tc>
      </w:tr>
    </w:tbl>
    <w:p w:rsidR="00A573C6" w:rsidRDefault="00A573C6" w:rsidP="00A573C6">
      <w:pPr>
        <w:pStyle w:val="Titre4"/>
      </w:pPr>
      <w:r>
        <w:t>C</w:t>
      </w:r>
      <w:r w:rsidRPr="001276E9">
        <w:t>ommentaire personnel</w:t>
      </w:r>
    </w:p>
    <w:p w:rsidR="00A573C6" w:rsidRDefault="00A573C6" w:rsidP="00A573C6">
      <w:r>
        <w:t>Gallay Romain :</w:t>
      </w:r>
    </w:p>
    <w:p w:rsidR="00A573C6" w:rsidRDefault="00A573C6" w:rsidP="00A573C6">
      <w:r>
        <w:t>Koubaa Walid :</w:t>
      </w:r>
    </w:p>
    <w:p w:rsidR="00A573C6" w:rsidRDefault="00A573C6" w:rsidP="00A573C6">
      <w:r>
        <w:t>Muaremi Dejvid :</w:t>
      </w:r>
    </w:p>
    <w:p w:rsidR="00A573C6" w:rsidRDefault="00A573C6" w:rsidP="00A573C6">
      <w:r>
        <w:t>Siu Aurélien :</w:t>
      </w:r>
    </w:p>
    <w:p w:rsidR="00A573C6" w:rsidRPr="00A573C6" w:rsidRDefault="00A573C6" w:rsidP="00A573C6">
      <w:pPr>
        <w:rPr>
          <w:rFonts w:cs="Times New Roman"/>
        </w:rPr>
      </w:pPr>
    </w:p>
    <w:p w:rsidR="00301A39" w:rsidRDefault="00301A39">
      <w:pPr>
        <w:rPr>
          <w:rFonts w:cs="Times New Roman"/>
        </w:rPr>
      </w:pPr>
      <w:r>
        <w:rPr>
          <w:rFonts w:cs="Times New Roman"/>
        </w:rPr>
        <w:br w:type="page"/>
      </w:r>
    </w:p>
    <w:p w:rsidR="00301A39" w:rsidRPr="00301A39" w:rsidRDefault="00301A39" w:rsidP="00301A39">
      <w:pPr>
        <w:pStyle w:val="Titre1"/>
      </w:pPr>
      <w:bookmarkStart w:id="85" w:name="_Toc513236911"/>
      <w:r w:rsidRPr="00301A39">
        <w:lastRenderedPageBreak/>
        <w:t>ANNEXES</w:t>
      </w:r>
      <w:bookmarkEnd w:id="85"/>
    </w:p>
    <w:p w:rsidR="00F902E7" w:rsidRPr="00341C64" w:rsidRDefault="00301A39" w:rsidP="00301A39">
      <w:pPr>
        <w:tabs>
          <w:tab w:val="right" w:leader="underscore" w:pos="9639"/>
        </w:tabs>
        <w:rPr>
          <w:rFonts w:cs="Times New Roman"/>
        </w:rPr>
      </w:pPr>
      <w:r w:rsidRPr="00301A39">
        <w:rPr>
          <w:rFonts w:cs="Times New Roman"/>
        </w:rPr>
        <w:t>Backlog de produit</w:t>
      </w:r>
      <w:bookmarkStart w:id="86" w:name="_GoBack"/>
      <w:bookmarkEnd w:id="86"/>
      <w:r w:rsidRPr="00301A39">
        <w:rPr>
          <w:rFonts w:cs="Times New Roman"/>
        </w:rPr>
        <w:t xml:space="preserve"> complet</w:t>
      </w:r>
      <w:r w:rsidRPr="00301A39">
        <w:rPr>
          <w:rFonts w:cs="Times New Roman"/>
        </w:rPr>
        <w:tab/>
        <w:t>Stories - NukeMapGEN - All.xls</w:t>
      </w:r>
    </w:p>
    <w:sectPr w:rsidR="00F902E7" w:rsidRPr="00341C64" w:rsidSect="00864BF6">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4A44" w:rsidRDefault="009A4A44" w:rsidP="00183162">
      <w:pPr>
        <w:spacing w:before="0" w:after="0" w:line="240" w:lineRule="auto"/>
      </w:pPr>
      <w:r>
        <w:separator/>
      </w:r>
    </w:p>
  </w:endnote>
  <w:endnote w:type="continuationSeparator" w:id="0">
    <w:p w:rsidR="009A4A44" w:rsidRDefault="009A4A44"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merican Typewriter">
    <w:altName w:val="Courier New"/>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15A" w:rsidRDefault="00D9515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D9515A" w:rsidRPr="003177E4" w:rsidTr="004C49C0">
      <w:tc>
        <w:tcPr>
          <w:tcW w:w="3020" w:type="dxa"/>
        </w:tcPr>
        <w:p w:rsidR="00D9515A" w:rsidRPr="003177E4" w:rsidRDefault="00D9515A" w:rsidP="004C49C0">
          <w:pPr>
            <w:pStyle w:val="Pieddepage"/>
            <w:tabs>
              <w:tab w:val="clear" w:pos="4536"/>
              <w:tab w:val="clear" w:pos="9072"/>
            </w:tabs>
            <w:rPr>
              <w:i/>
            </w:rPr>
          </w:pPr>
          <w:r>
            <w:rPr>
              <w:i/>
            </w:rPr>
            <w:t>GEN</w:t>
          </w:r>
        </w:p>
      </w:tc>
      <w:tc>
        <w:tcPr>
          <w:tcW w:w="3021" w:type="dxa"/>
        </w:tcPr>
        <w:p w:rsidR="00D9515A" w:rsidRPr="003177E4" w:rsidRDefault="00D9515A" w:rsidP="00130002">
          <w:pPr>
            <w:pStyle w:val="Pieddepage"/>
            <w:tabs>
              <w:tab w:val="clear" w:pos="4536"/>
              <w:tab w:val="clear" w:pos="9072"/>
            </w:tabs>
            <w:rPr>
              <w:i/>
            </w:rPr>
          </w:pPr>
        </w:p>
      </w:tc>
      <w:tc>
        <w:tcPr>
          <w:tcW w:w="3021" w:type="dxa"/>
        </w:tcPr>
        <w:p w:rsidR="00D9515A" w:rsidRPr="003177E4" w:rsidRDefault="00D9515A" w:rsidP="004C49C0">
          <w:pPr>
            <w:pStyle w:val="Pieddepage"/>
            <w:tabs>
              <w:tab w:val="clear" w:pos="4536"/>
              <w:tab w:val="clear" w:pos="9072"/>
            </w:tabs>
            <w:jc w:val="right"/>
            <w:rPr>
              <w:i/>
            </w:rPr>
          </w:pPr>
          <w:r>
            <w:rPr>
              <w:i/>
            </w:rPr>
            <w:t>Projet</w:t>
          </w:r>
        </w:p>
      </w:tc>
    </w:tr>
    <w:tr w:rsidR="00D9515A" w:rsidRPr="00E44E8F" w:rsidTr="004C49C0">
      <w:tc>
        <w:tcPr>
          <w:tcW w:w="3020" w:type="dxa"/>
        </w:tcPr>
        <w:p w:rsidR="00D9515A" w:rsidRPr="00E44E8F" w:rsidRDefault="00D9515A" w:rsidP="00130002">
          <w:pPr>
            <w:pStyle w:val="Pieddepage"/>
            <w:tabs>
              <w:tab w:val="clear" w:pos="4536"/>
              <w:tab w:val="clear" w:pos="9072"/>
            </w:tabs>
            <w:rPr>
              <w:i/>
            </w:rPr>
          </w:pPr>
        </w:p>
      </w:tc>
      <w:tc>
        <w:tcPr>
          <w:tcW w:w="3021" w:type="dxa"/>
          <w:vAlign w:val="bottom"/>
        </w:tcPr>
        <w:p w:rsidR="00D9515A" w:rsidRPr="00E44E8F" w:rsidRDefault="00D9515A"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F0357E" w:rsidRPr="00F0357E">
            <w:rPr>
              <w:b/>
              <w:bCs/>
              <w:i/>
              <w:noProof/>
              <w:lang w:val="fr-FR"/>
            </w:rPr>
            <w:t>13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F0357E" w:rsidRPr="00F0357E">
            <w:rPr>
              <w:b/>
              <w:bCs/>
              <w:i/>
              <w:noProof/>
              <w:lang w:val="fr-FR"/>
            </w:rPr>
            <w:t>26</w:t>
          </w:r>
          <w:r w:rsidRPr="003177E4">
            <w:rPr>
              <w:b/>
              <w:bCs/>
              <w:i/>
            </w:rPr>
            <w:fldChar w:fldCharType="end"/>
          </w:r>
        </w:p>
      </w:tc>
      <w:tc>
        <w:tcPr>
          <w:tcW w:w="3021" w:type="dxa"/>
        </w:tcPr>
        <w:p w:rsidR="00D9515A" w:rsidRPr="00E44E8F" w:rsidRDefault="00D9515A" w:rsidP="004C49C0">
          <w:pPr>
            <w:pStyle w:val="Pieddepage"/>
            <w:tabs>
              <w:tab w:val="clear" w:pos="4536"/>
              <w:tab w:val="clear" w:pos="9072"/>
            </w:tabs>
            <w:jc w:val="right"/>
            <w:rPr>
              <w:i/>
            </w:rPr>
          </w:pPr>
        </w:p>
      </w:tc>
    </w:tr>
  </w:tbl>
  <w:p w:rsidR="00D9515A" w:rsidRPr="00E44E8F" w:rsidRDefault="00D9515A"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15A" w:rsidRDefault="00D9515A">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D9515A" w:rsidRPr="003177E4" w:rsidTr="004C49C0">
      <w:tc>
        <w:tcPr>
          <w:tcW w:w="3020" w:type="dxa"/>
        </w:tcPr>
        <w:p w:rsidR="00D9515A" w:rsidRPr="003177E4" w:rsidRDefault="00D9515A" w:rsidP="004C49C0">
          <w:pPr>
            <w:pStyle w:val="Pieddepage"/>
            <w:tabs>
              <w:tab w:val="clear" w:pos="4536"/>
              <w:tab w:val="clear" w:pos="9072"/>
            </w:tabs>
            <w:rPr>
              <w:i/>
            </w:rPr>
          </w:pPr>
          <w:r>
            <w:rPr>
              <w:i/>
            </w:rPr>
            <w:t>GEN</w:t>
          </w:r>
        </w:p>
      </w:tc>
      <w:tc>
        <w:tcPr>
          <w:tcW w:w="3021" w:type="dxa"/>
        </w:tcPr>
        <w:p w:rsidR="00D9515A" w:rsidRPr="003177E4" w:rsidRDefault="00D9515A" w:rsidP="00130002">
          <w:pPr>
            <w:pStyle w:val="Pieddepage"/>
            <w:tabs>
              <w:tab w:val="clear" w:pos="4536"/>
              <w:tab w:val="clear" w:pos="9072"/>
            </w:tabs>
            <w:rPr>
              <w:i/>
            </w:rPr>
          </w:pPr>
        </w:p>
      </w:tc>
      <w:tc>
        <w:tcPr>
          <w:tcW w:w="3021" w:type="dxa"/>
        </w:tcPr>
        <w:p w:rsidR="00D9515A" w:rsidRPr="003177E4" w:rsidRDefault="00D9515A" w:rsidP="004C49C0">
          <w:pPr>
            <w:pStyle w:val="Pieddepage"/>
            <w:tabs>
              <w:tab w:val="clear" w:pos="4536"/>
              <w:tab w:val="clear" w:pos="9072"/>
            </w:tabs>
            <w:jc w:val="right"/>
            <w:rPr>
              <w:i/>
            </w:rPr>
          </w:pPr>
          <w:r>
            <w:rPr>
              <w:i/>
            </w:rPr>
            <w:t>Projet</w:t>
          </w:r>
        </w:p>
      </w:tc>
    </w:tr>
    <w:tr w:rsidR="00D9515A" w:rsidRPr="00E44E8F" w:rsidTr="004C49C0">
      <w:tc>
        <w:tcPr>
          <w:tcW w:w="3020" w:type="dxa"/>
        </w:tcPr>
        <w:p w:rsidR="00D9515A" w:rsidRPr="00E44E8F" w:rsidRDefault="00D9515A" w:rsidP="00130002">
          <w:pPr>
            <w:pStyle w:val="Pieddepage"/>
            <w:tabs>
              <w:tab w:val="clear" w:pos="4536"/>
              <w:tab w:val="clear" w:pos="9072"/>
            </w:tabs>
            <w:rPr>
              <w:i/>
            </w:rPr>
          </w:pPr>
        </w:p>
      </w:tc>
      <w:tc>
        <w:tcPr>
          <w:tcW w:w="3021" w:type="dxa"/>
          <w:vAlign w:val="bottom"/>
        </w:tcPr>
        <w:p w:rsidR="00D9515A" w:rsidRPr="00E44E8F" w:rsidRDefault="00D9515A"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F0357E" w:rsidRPr="00F0357E">
            <w:rPr>
              <w:b/>
              <w:bCs/>
              <w:i/>
              <w:noProof/>
              <w:lang w:val="fr-FR"/>
            </w:rPr>
            <w:t>15</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F0357E" w:rsidRPr="00F0357E">
            <w:rPr>
              <w:b/>
              <w:bCs/>
              <w:i/>
              <w:noProof/>
              <w:lang w:val="fr-FR"/>
            </w:rPr>
            <w:t>26</w:t>
          </w:r>
          <w:r w:rsidRPr="003177E4">
            <w:rPr>
              <w:b/>
              <w:bCs/>
              <w:i/>
            </w:rPr>
            <w:fldChar w:fldCharType="end"/>
          </w:r>
        </w:p>
      </w:tc>
      <w:tc>
        <w:tcPr>
          <w:tcW w:w="3021" w:type="dxa"/>
        </w:tcPr>
        <w:p w:rsidR="00D9515A" w:rsidRPr="00E44E8F" w:rsidRDefault="00D9515A" w:rsidP="004C49C0">
          <w:pPr>
            <w:pStyle w:val="Pieddepage"/>
            <w:tabs>
              <w:tab w:val="clear" w:pos="4536"/>
              <w:tab w:val="clear" w:pos="9072"/>
            </w:tabs>
            <w:jc w:val="right"/>
            <w:rPr>
              <w:i/>
            </w:rPr>
          </w:pPr>
        </w:p>
      </w:tc>
    </w:tr>
  </w:tbl>
  <w:p w:rsidR="00D9515A" w:rsidRPr="00E44E8F" w:rsidRDefault="00D9515A" w:rsidP="003177E4">
    <w:pPr>
      <w:pStyle w:val="Pieddepage"/>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9515A" w:rsidRPr="003177E4" w:rsidTr="004C49C0">
      <w:tc>
        <w:tcPr>
          <w:tcW w:w="3020" w:type="dxa"/>
        </w:tcPr>
        <w:p w:rsidR="00D9515A" w:rsidRPr="003177E4" w:rsidRDefault="00D9515A" w:rsidP="004C49C0">
          <w:pPr>
            <w:pStyle w:val="Pieddepage"/>
            <w:tabs>
              <w:tab w:val="clear" w:pos="4536"/>
              <w:tab w:val="clear" w:pos="9072"/>
            </w:tabs>
            <w:rPr>
              <w:i/>
            </w:rPr>
          </w:pPr>
          <w:r>
            <w:rPr>
              <w:i/>
            </w:rPr>
            <w:t>GEN</w:t>
          </w:r>
        </w:p>
      </w:tc>
      <w:tc>
        <w:tcPr>
          <w:tcW w:w="3021" w:type="dxa"/>
        </w:tcPr>
        <w:p w:rsidR="00D9515A" w:rsidRPr="003177E4" w:rsidRDefault="00D9515A" w:rsidP="00130002">
          <w:pPr>
            <w:pStyle w:val="Pieddepage"/>
            <w:tabs>
              <w:tab w:val="clear" w:pos="4536"/>
              <w:tab w:val="clear" w:pos="9072"/>
            </w:tabs>
            <w:rPr>
              <w:i/>
            </w:rPr>
          </w:pPr>
        </w:p>
      </w:tc>
      <w:tc>
        <w:tcPr>
          <w:tcW w:w="3021" w:type="dxa"/>
        </w:tcPr>
        <w:p w:rsidR="00D9515A" w:rsidRPr="003177E4" w:rsidRDefault="00D9515A" w:rsidP="004C49C0">
          <w:pPr>
            <w:pStyle w:val="Pieddepage"/>
            <w:tabs>
              <w:tab w:val="clear" w:pos="4536"/>
              <w:tab w:val="clear" w:pos="9072"/>
            </w:tabs>
            <w:jc w:val="right"/>
            <w:rPr>
              <w:i/>
            </w:rPr>
          </w:pPr>
          <w:r>
            <w:rPr>
              <w:i/>
            </w:rPr>
            <w:t>Projet</w:t>
          </w:r>
        </w:p>
      </w:tc>
    </w:tr>
    <w:tr w:rsidR="00D9515A" w:rsidRPr="00E44E8F" w:rsidTr="004C49C0">
      <w:tc>
        <w:tcPr>
          <w:tcW w:w="3020" w:type="dxa"/>
        </w:tcPr>
        <w:p w:rsidR="00D9515A" w:rsidRPr="00E44E8F" w:rsidRDefault="00D9515A" w:rsidP="00130002">
          <w:pPr>
            <w:pStyle w:val="Pieddepage"/>
            <w:tabs>
              <w:tab w:val="clear" w:pos="4536"/>
              <w:tab w:val="clear" w:pos="9072"/>
            </w:tabs>
            <w:rPr>
              <w:i/>
            </w:rPr>
          </w:pPr>
        </w:p>
      </w:tc>
      <w:tc>
        <w:tcPr>
          <w:tcW w:w="3021" w:type="dxa"/>
          <w:vAlign w:val="bottom"/>
        </w:tcPr>
        <w:p w:rsidR="00D9515A" w:rsidRPr="00E44E8F" w:rsidRDefault="00D9515A"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F0357E" w:rsidRPr="00F0357E">
            <w:rPr>
              <w:b/>
              <w:bCs/>
              <w:i/>
              <w:noProof/>
              <w:lang w:val="fr-FR"/>
            </w:rPr>
            <w:t>25</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F0357E" w:rsidRPr="00F0357E">
            <w:rPr>
              <w:b/>
              <w:bCs/>
              <w:i/>
              <w:noProof/>
              <w:lang w:val="fr-FR"/>
            </w:rPr>
            <w:t>26</w:t>
          </w:r>
          <w:r w:rsidRPr="003177E4">
            <w:rPr>
              <w:b/>
              <w:bCs/>
              <w:i/>
            </w:rPr>
            <w:fldChar w:fldCharType="end"/>
          </w:r>
        </w:p>
      </w:tc>
      <w:tc>
        <w:tcPr>
          <w:tcW w:w="3021" w:type="dxa"/>
        </w:tcPr>
        <w:p w:rsidR="00D9515A" w:rsidRPr="00E44E8F" w:rsidRDefault="00D9515A" w:rsidP="004C49C0">
          <w:pPr>
            <w:pStyle w:val="Pieddepage"/>
            <w:tabs>
              <w:tab w:val="clear" w:pos="4536"/>
              <w:tab w:val="clear" w:pos="9072"/>
            </w:tabs>
            <w:jc w:val="right"/>
            <w:rPr>
              <w:i/>
            </w:rPr>
          </w:pPr>
        </w:p>
      </w:tc>
    </w:tr>
  </w:tbl>
  <w:p w:rsidR="00D9515A" w:rsidRPr="00E44E8F" w:rsidRDefault="00D9515A"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4A44" w:rsidRDefault="009A4A44" w:rsidP="00183162">
      <w:pPr>
        <w:spacing w:before="0" w:after="0" w:line="240" w:lineRule="auto"/>
      </w:pPr>
      <w:r>
        <w:separator/>
      </w:r>
    </w:p>
  </w:footnote>
  <w:footnote w:type="continuationSeparator" w:id="0">
    <w:p w:rsidR="009A4A44" w:rsidRDefault="009A4A44"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15A" w:rsidRDefault="00D9515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D9515A" w:rsidTr="003177E4">
      <w:trPr>
        <w:jc w:val="center"/>
      </w:trPr>
      <w:tc>
        <w:tcPr>
          <w:tcW w:w="3070" w:type="dxa"/>
          <w:shd w:val="clear" w:color="auto" w:fill="auto"/>
        </w:tcPr>
        <w:p w:rsidR="00D9515A" w:rsidRDefault="00D9515A"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D9515A" w:rsidRDefault="00D9515A" w:rsidP="003177E4">
          <w:pPr>
            <w:pStyle w:val="En-tte"/>
            <w:jc w:val="center"/>
          </w:pPr>
        </w:p>
      </w:tc>
      <w:tc>
        <w:tcPr>
          <w:tcW w:w="3071" w:type="dxa"/>
          <w:shd w:val="clear" w:color="auto" w:fill="auto"/>
        </w:tcPr>
        <w:p w:rsidR="00D9515A" w:rsidRDefault="00D9515A"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D9515A" w:rsidRDefault="00D9515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515A" w:rsidRDefault="00D9515A">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D9515A" w:rsidTr="003177E4">
      <w:trPr>
        <w:jc w:val="center"/>
      </w:trPr>
      <w:tc>
        <w:tcPr>
          <w:tcW w:w="3070" w:type="dxa"/>
          <w:shd w:val="clear" w:color="auto" w:fill="auto"/>
        </w:tcPr>
        <w:p w:rsidR="00D9515A" w:rsidRDefault="00D9515A"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D9515A" w:rsidRDefault="00D9515A" w:rsidP="003177E4">
          <w:pPr>
            <w:pStyle w:val="En-tte"/>
            <w:jc w:val="center"/>
          </w:pPr>
        </w:p>
      </w:tc>
      <w:tc>
        <w:tcPr>
          <w:tcW w:w="3071" w:type="dxa"/>
          <w:shd w:val="clear" w:color="auto" w:fill="auto"/>
        </w:tcPr>
        <w:p w:rsidR="00D9515A" w:rsidRDefault="00D9515A"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D9515A" w:rsidRDefault="00D9515A">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D9515A" w:rsidTr="003177E4">
      <w:trPr>
        <w:jc w:val="center"/>
      </w:trPr>
      <w:tc>
        <w:tcPr>
          <w:tcW w:w="3070" w:type="dxa"/>
          <w:shd w:val="clear" w:color="auto" w:fill="auto"/>
        </w:tcPr>
        <w:p w:rsidR="00D9515A" w:rsidRDefault="00D9515A"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D9515A" w:rsidRDefault="00D9515A" w:rsidP="003177E4">
          <w:pPr>
            <w:pStyle w:val="En-tte"/>
            <w:jc w:val="center"/>
          </w:pPr>
        </w:p>
      </w:tc>
      <w:tc>
        <w:tcPr>
          <w:tcW w:w="3071" w:type="dxa"/>
          <w:shd w:val="clear" w:color="auto" w:fill="auto"/>
        </w:tcPr>
        <w:p w:rsidR="00D9515A" w:rsidRDefault="00D9515A"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D9515A" w:rsidRDefault="00D9515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4"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6"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7"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6"/>
  </w:num>
  <w:num w:numId="4">
    <w:abstractNumId w:val="12"/>
  </w:num>
  <w:num w:numId="5">
    <w:abstractNumId w:val="2"/>
  </w:num>
  <w:num w:numId="6">
    <w:abstractNumId w:val="1"/>
  </w:num>
  <w:num w:numId="7">
    <w:abstractNumId w:val="5"/>
  </w:num>
  <w:num w:numId="8">
    <w:abstractNumId w:val="8"/>
  </w:num>
  <w:num w:numId="9">
    <w:abstractNumId w:val="9"/>
  </w:num>
  <w:num w:numId="10">
    <w:abstractNumId w:val="4"/>
  </w:num>
  <w:num w:numId="11">
    <w:abstractNumId w:val="7"/>
  </w:num>
  <w:num w:numId="12">
    <w:abstractNumId w:val="10"/>
  </w:num>
  <w:num w:numId="13">
    <w:abstractNumId w:val="14"/>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479BE"/>
    <w:rsid w:val="00053964"/>
    <w:rsid w:val="00053CE9"/>
    <w:rsid w:val="000546B6"/>
    <w:rsid w:val="00056A53"/>
    <w:rsid w:val="00073AFB"/>
    <w:rsid w:val="00077A1C"/>
    <w:rsid w:val="000817CA"/>
    <w:rsid w:val="00093287"/>
    <w:rsid w:val="000A3A69"/>
    <w:rsid w:val="000A7EB2"/>
    <w:rsid w:val="000B0A1D"/>
    <w:rsid w:val="000B3DCE"/>
    <w:rsid w:val="000C296D"/>
    <w:rsid w:val="000C436A"/>
    <w:rsid w:val="000C7DFF"/>
    <w:rsid w:val="000D3942"/>
    <w:rsid w:val="000F25E4"/>
    <w:rsid w:val="00111B3F"/>
    <w:rsid w:val="001276E9"/>
    <w:rsid w:val="00130002"/>
    <w:rsid w:val="0014027E"/>
    <w:rsid w:val="00141B1A"/>
    <w:rsid w:val="00156EAD"/>
    <w:rsid w:val="00161ADF"/>
    <w:rsid w:val="001626B8"/>
    <w:rsid w:val="00165F78"/>
    <w:rsid w:val="00176868"/>
    <w:rsid w:val="00180BF4"/>
    <w:rsid w:val="00183162"/>
    <w:rsid w:val="00184427"/>
    <w:rsid w:val="00187F6F"/>
    <w:rsid w:val="001A08D4"/>
    <w:rsid w:val="001A4048"/>
    <w:rsid w:val="001C49BC"/>
    <w:rsid w:val="001C6794"/>
    <w:rsid w:val="001F4AFF"/>
    <w:rsid w:val="00204367"/>
    <w:rsid w:val="00212BFB"/>
    <w:rsid w:val="00233184"/>
    <w:rsid w:val="00235032"/>
    <w:rsid w:val="0024652A"/>
    <w:rsid w:val="00260FD3"/>
    <w:rsid w:val="00261113"/>
    <w:rsid w:val="002648C4"/>
    <w:rsid w:val="00266E22"/>
    <w:rsid w:val="0027661A"/>
    <w:rsid w:val="0028686B"/>
    <w:rsid w:val="00287396"/>
    <w:rsid w:val="00291437"/>
    <w:rsid w:val="00292870"/>
    <w:rsid w:val="002A408B"/>
    <w:rsid w:val="002A5294"/>
    <w:rsid w:val="002A5837"/>
    <w:rsid w:val="002B254F"/>
    <w:rsid w:val="002B32E0"/>
    <w:rsid w:val="002C27BE"/>
    <w:rsid w:val="002E306F"/>
    <w:rsid w:val="002E60B5"/>
    <w:rsid w:val="002F2432"/>
    <w:rsid w:val="002F32EA"/>
    <w:rsid w:val="00301A39"/>
    <w:rsid w:val="00302721"/>
    <w:rsid w:val="00304E66"/>
    <w:rsid w:val="00307D22"/>
    <w:rsid w:val="003128A8"/>
    <w:rsid w:val="003177E4"/>
    <w:rsid w:val="00324C47"/>
    <w:rsid w:val="00330515"/>
    <w:rsid w:val="003349B1"/>
    <w:rsid w:val="00341C64"/>
    <w:rsid w:val="00344D2B"/>
    <w:rsid w:val="003509DF"/>
    <w:rsid w:val="00350B1D"/>
    <w:rsid w:val="00387233"/>
    <w:rsid w:val="003977EC"/>
    <w:rsid w:val="003A71C5"/>
    <w:rsid w:val="003B2299"/>
    <w:rsid w:val="003E0570"/>
    <w:rsid w:val="003F2B97"/>
    <w:rsid w:val="003F4E71"/>
    <w:rsid w:val="003F573E"/>
    <w:rsid w:val="00402D22"/>
    <w:rsid w:val="0043631E"/>
    <w:rsid w:val="00443B8D"/>
    <w:rsid w:val="0045585B"/>
    <w:rsid w:val="00460563"/>
    <w:rsid w:val="00471B25"/>
    <w:rsid w:val="0048134F"/>
    <w:rsid w:val="00487298"/>
    <w:rsid w:val="004A42D2"/>
    <w:rsid w:val="004A45A7"/>
    <w:rsid w:val="004C2A38"/>
    <w:rsid w:val="004C49C0"/>
    <w:rsid w:val="004F34CB"/>
    <w:rsid w:val="004F3816"/>
    <w:rsid w:val="00500DB4"/>
    <w:rsid w:val="005016A1"/>
    <w:rsid w:val="00505674"/>
    <w:rsid w:val="00506F79"/>
    <w:rsid w:val="005136C4"/>
    <w:rsid w:val="005329DA"/>
    <w:rsid w:val="00535C5E"/>
    <w:rsid w:val="00570F44"/>
    <w:rsid w:val="00583BDF"/>
    <w:rsid w:val="005900DD"/>
    <w:rsid w:val="00591DF8"/>
    <w:rsid w:val="005A17C8"/>
    <w:rsid w:val="005A37E2"/>
    <w:rsid w:val="005C127A"/>
    <w:rsid w:val="005D3835"/>
    <w:rsid w:val="005D62F5"/>
    <w:rsid w:val="005D7A07"/>
    <w:rsid w:val="005E3920"/>
    <w:rsid w:val="00606109"/>
    <w:rsid w:val="0061513A"/>
    <w:rsid w:val="006539AE"/>
    <w:rsid w:val="0067018A"/>
    <w:rsid w:val="00675A8C"/>
    <w:rsid w:val="00682061"/>
    <w:rsid w:val="006961C2"/>
    <w:rsid w:val="00697B47"/>
    <w:rsid w:val="006D0C89"/>
    <w:rsid w:val="006E2518"/>
    <w:rsid w:val="006E54AC"/>
    <w:rsid w:val="00706310"/>
    <w:rsid w:val="00714DE3"/>
    <w:rsid w:val="00721450"/>
    <w:rsid w:val="00745B02"/>
    <w:rsid w:val="007509A0"/>
    <w:rsid w:val="007924F7"/>
    <w:rsid w:val="007C13BA"/>
    <w:rsid w:val="007C514D"/>
    <w:rsid w:val="007C553E"/>
    <w:rsid w:val="007C6273"/>
    <w:rsid w:val="00805987"/>
    <w:rsid w:val="00810B13"/>
    <w:rsid w:val="008321B0"/>
    <w:rsid w:val="008369F7"/>
    <w:rsid w:val="0084483E"/>
    <w:rsid w:val="00863351"/>
    <w:rsid w:val="00864BF6"/>
    <w:rsid w:val="008A62AF"/>
    <w:rsid w:val="008A696D"/>
    <w:rsid w:val="008B1C53"/>
    <w:rsid w:val="008B510E"/>
    <w:rsid w:val="008C5732"/>
    <w:rsid w:val="008D6EC2"/>
    <w:rsid w:val="008F7031"/>
    <w:rsid w:val="00932BFF"/>
    <w:rsid w:val="009520BE"/>
    <w:rsid w:val="00954060"/>
    <w:rsid w:val="00972AD2"/>
    <w:rsid w:val="00975285"/>
    <w:rsid w:val="00985958"/>
    <w:rsid w:val="009A281C"/>
    <w:rsid w:val="009A4A44"/>
    <w:rsid w:val="009A7F29"/>
    <w:rsid w:val="009B2C5B"/>
    <w:rsid w:val="009B3BB8"/>
    <w:rsid w:val="009C63A8"/>
    <w:rsid w:val="009D106D"/>
    <w:rsid w:val="009E1AC6"/>
    <w:rsid w:val="009F3F28"/>
    <w:rsid w:val="009F5816"/>
    <w:rsid w:val="009F6460"/>
    <w:rsid w:val="009F7006"/>
    <w:rsid w:val="00A14C8A"/>
    <w:rsid w:val="00A172C7"/>
    <w:rsid w:val="00A21D7B"/>
    <w:rsid w:val="00A37C4D"/>
    <w:rsid w:val="00A437B9"/>
    <w:rsid w:val="00A44030"/>
    <w:rsid w:val="00A45FDD"/>
    <w:rsid w:val="00A478A8"/>
    <w:rsid w:val="00A5091A"/>
    <w:rsid w:val="00A573C6"/>
    <w:rsid w:val="00A70689"/>
    <w:rsid w:val="00A70AA3"/>
    <w:rsid w:val="00A85D8E"/>
    <w:rsid w:val="00A87931"/>
    <w:rsid w:val="00A94C27"/>
    <w:rsid w:val="00A964CF"/>
    <w:rsid w:val="00AA65D7"/>
    <w:rsid w:val="00AB2B00"/>
    <w:rsid w:val="00AD33A1"/>
    <w:rsid w:val="00AD65D9"/>
    <w:rsid w:val="00AE256D"/>
    <w:rsid w:val="00AE7C97"/>
    <w:rsid w:val="00AF4B66"/>
    <w:rsid w:val="00B00796"/>
    <w:rsid w:val="00B05B60"/>
    <w:rsid w:val="00B14F02"/>
    <w:rsid w:val="00B273E1"/>
    <w:rsid w:val="00B30F94"/>
    <w:rsid w:val="00B31DCC"/>
    <w:rsid w:val="00B3581A"/>
    <w:rsid w:val="00B358CB"/>
    <w:rsid w:val="00B5219A"/>
    <w:rsid w:val="00B60B7E"/>
    <w:rsid w:val="00B62B90"/>
    <w:rsid w:val="00B7077D"/>
    <w:rsid w:val="00B864D9"/>
    <w:rsid w:val="00B95684"/>
    <w:rsid w:val="00BA00EF"/>
    <w:rsid w:val="00BA1708"/>
    <w:rsid w:val="00BB0724"/>
    <w:rsid w:val="00BD07DC"/>
    <w:rsid w:val="00BD2BBB"/>
    <w:rsid w:val="00BF2AA1"/>
    <w:rsid w:val="00BF64AE"/>
    <w:rsid w:val="00C14370"/>
    <w:rsid w:val="00C1518D"/>
    <w:rsid w:val="00C23332"/>
    <w:rsid w:val="00C24114"/>
    <w:rsid w:val="00C24AAB"/>
    <w:rsid w:val="00C32512"/>
    <w:rsid w:val="00C41C5B"/>
    <w:rsid w:val="00C54882"/>
    <w:rsid w:val="00C616C9"/>
    <w:rsid w:val="00C66339"/>
    <w:rsid w:val="00C73185"/>
    <w:rsid w:val="00C868B6"/>
    <w:rsid w:val="00C91443"/>
    <w:rsid w:val="00CB2AE8"/>
    <w:rsid w:val="00CB57FA"/>
    <w:rsid w:val="00CC058F"/>
    <w:rsid w:val="00CC106D"/>
    <w:rsid w:val="00CC689A"/>
    <w:rsid w:val="00CD46EE"/>
    <w:rsid w:val="00CD5970"/>
    <w:rsid w:val="00CD6DBE"/>
    <w:rsid w:val="00CF3380"/>
    <w:rsid w:val="00CF3DED"/>
    <w:rsid w:val="00CF65F9"/>
    <w:rsid w:val="00D061C1"/>
    <w:rsid w:val="00D11FCD"/>
    <w:rsid w:val="00D1797D"/>
    <w:rsid w:val="00D53C29"/>
    <w:rsid w:val="00D54CB2"/>
    <w:rsid w:val="00D602CC"/>
    <w:rsid w:val="00D63854"/>
    <w:rsid w:val="00D80632"/>
    <w:rsid w:val="00D9515A"/>
    <w:rsid w:val="00DA7F1C"/>
    <w:rsid w:val="00DB1D98"/>
    <w:rsid w:val="00DC209F"/>
    <w:rsid w:val="00DD1D85"/>
    <w:rsid w:val="00DF0AE8"/>
    <w:rsid w:val="00DF1978"/>
    <w:rsid w:val="00E018D0"/>
    <w:rsid w:val="00E108C7"/>
    <w:rsid w:val="00E1101D"/>
    <w:rsid w:val="00E26D04"/>
    <w:rsid w:val="00E402F1"/>
    <w:rsid w:val="00E52F6E"/>
    <w:rsid w:val="00E8308C"/>
    <w:rsid w:val="00E85459"/>
    <w:rsid w:val="00E8591D"/>
    <w:rsid w:val="00E85AAE"/>
    <w:rsid w:val="00E90853"/>
    <w:rsid w:val="00EB277A"/>
    <w:rsid w:val="00ED2E13"/>
    <w:rsid w:val="00EE0E04"/>
    <w:rsid w:val="00EE2E89"/>
    <w:rsid w:val="00F0357E"/>
    <w:rsid w:val="00F0595E"/>
    <w:rsid w:val="00F16FDF"/>
    <w:rsid w:val="00F2705C"/>
    <w:rsid w:val="00F37695"/>
    <w:rsid w:val="00F43610"/>
    <w:rsid w:val="00F558C8"/>
    <w:rsid w:val="00F55BE0"/>
    <w:rsid w:val="00F84D78"/>
    <w:rsid w:val="00F86861"/>
    <w:rsid w:val="00F902E7"/>
    <w:rsid w:val="00F90342"/>
    <w:rsid w:val="00FE1EFA"/>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2A329"/>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08B"/>
    <w:pPr>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100"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pPr>
      <w:spacing w:after="100"/>
    </w:pPr>
  </w:style>
  <w:style w:type="paragraph" w:styleId="TM2">
    <w:name w:val="toc 2"/>
    <w:basedOn w:val="Normal"/>
    <w:next w:val="Normal"/>
    <w:autoRedefine/>
    <w:uiPriority w:val="39"/>
    <w:unhideWhenUsed/>
    <w:rsid w:val="00A573C6"/>
    <w:pPr>
      <w:spacing w:after="100"/>
      <w:ind w:left="200"/>
    </w:pPr>
  </w:style>
  <w:style w:type="paragraph" w:styleId="TM3">
    <w:name w:val="toc 3"/>
    <w:basedOn w:val="Normal"/>
    <w:next w:val="Normal"/>
    <w:autoRedefine/>
    <w:uiPriority w:val="39"/>
    <w:unhideWhenUsed/>
    <w:rsid w:val="00A573C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jpg"/><Relationship Id="rId18" Type="http://schemas.openxmlformats.org/officeDocument/2006/relationships/footer" Target="footer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4.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6C9CE-D5FE-4247-8045-309A028E7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454</TotalTime>
  <Pages>27</Pages>
  <Words>4065</Words>
  <Characters>22361</Characters>
  <Application>Microsoft Office Word</Application>
  <DocSecurity>0</DocSecurity>
  <Lines>186</Lines>
  <Paragraphs>52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
    </vt:vector>
  </TitlesOfParts>
  <Company>HEIG-VD</Company>
  <LinksUpToDate>false</LinksUpToDate>
  <CharactersWithSpaces>26374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:Gallay Romain, Koubaa Walid, Muaremi Dejvid, Siu Aurélien</dc:subject>
  <dc:creator>Dejvid Muaremi</dc:creator>
  <cp:keywords/>
  <dc:description/>
  <cp:lastModifiedBy>Muaremi Dejvid</cp:lastModifiedBy>
  <cp:revision>14</cp:revision>
  <cp:lastPrinted>2017-05-15T12:14:00Z</cp:lastPrinted>
  <dcterms:created xsi:type="dcterms:W3CDTF">2018-04-27T12:42:00Z</dcterms:created>
  <dcterms:modified xsi:type="dcterms:W3CDTF">2018-05-09T19:08:00Z</dcterms:modified>
  <cp:category>Projet Génie Logiciel</cp:category>
</cp:coreProperties>
</file>