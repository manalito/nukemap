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6D6" w:rsidRDefault="00BB0BF4">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256D6"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256D6" w:rsidRDefault="00E256D6">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E256D6" w:rsidRDefault="00BB0BF4">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256D6"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256D6" w:rsidRDefault="00E256D6">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E256D6" w:rsidRDefault="00E256D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E256D6" w:rsidRDefault="00BB0BF4">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256D6" w:rsidRPr="00304E66">
                                      <w:rPr>
                                        <w:color w:val="4A66AC" w:themeColor="accent1"/>
                                        <w:sz w:val="30"/>
                                        <w:szCs w:val="30"/>
                                      </w:rPr>
                                      <w:t>Auteurs : Gallay Romain, Koubaa Walid, Muaremi Dejvid, Siu Aurélien</w:t>
                                    </w:r>
                                  </w:sdtContent>
                                </w:sdt>
                                <w:r w:rsidR="00E256D6">
                                  <w:rPr>
                                    <w:lang w:val="fr-FR"/>
                                  </w:rPr>
                                  <w:t xml:space="preserve"> </w:t>
                                </w:r>
                              </w:p>
                              <w:p w:rsidR="00E256D6" w:rsidRDefault="00E256D6">
                                <w:r>
                                  <w:t xml:space="preserve">Date : </w:t>
                                </w:r>
                                <w:r>
                                  <w:fldChar w:fldCharType="begin"/>
                                </w:r>
                                <w:r>
                                  <w:instrText xml:space="preserve"> TIME \@ "dddd d MMMM yyyy" </w:instrText>
                                </w:r>
                                <w:r>
                                  <w:fldChar w:fldCharType="separate"/>
                                </w:r>
                                <w:r w:rsidR="00252112">
                                  <w:rPr>
                                    <w:noProof/>
                                  </w:rPr>
                                  <w:t>jeudi 31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E256D6" w:rsidRDefault="00E256D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E256D6" w:rsidRDefault="00BB0BF4">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256D6" w:rsidRPr="00304E66">
                                <w:rPr>
                                  <w:color w:val="4A66AC" w:themeColor="accent1"/>
                                  <w:sz w:val="30"/>
                                  <w:szCs w:val="30"/>
                                </w:rPr>
                                <w:t>Auteurs : Gallay Romain, Koubaa Walid, Muaremi Dejvid, Siu Aurélien</w:t>
                              </w:r>
                            </w:sdtContent>
                          </w:sdt>
                          <w:r w:rsidR="00E256D6">
                            <w:rPr>
                              <w:lang w:val="fr-FR"/>
                            </w:rPr>
                            <w:t xml:space="preserve"> </w:t>
                          </w:r>
                        </w:p>
                        <w:p w:rsidR="00E256D6" w:rsidRDefault="00E256D6">
                          <w:r>
                            <w:t xml:space="preserve">Date : </w:t>
                          </w:r>
                          <w:r>
                            <w:fldChar w:fldCharType="begin"/>
                          </w:r>
                          <w:r>
                            <w:instrText xml:space="preserve"> TIME \@ "dddd d MMMM yyyy" </w:instrText>
                          </w:r>
                          <w:r>
                            <w:fldChar w:fldCharType="separate"/>
                          </w:r>
                          <w:r w:rsidR="00252112">
                            <w:rPr>
                              <w:noProof/>
                            </w:rPr>
                            <w:t>jeudi 31 mai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1818C1"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5380073" w:history="1">
            <w:r w:rsidR="001818C1" w:rsidRPr="00D021A3">
              <w:rPr>
                <w:rStyle w:val="Lienhypertexte"/>
                <w:rFonts w:eastAsia="Arial Unicode MS"/>
                <w:noProof/>
              </w:rPr>
              <w:t>Description générale du jeu</w:t>
            </w:r>
            <w:r w:rsidR="001818C1">
              <w:rPr>
                <w:noProof/>
                <w:webHidden/>
              </w:rPr>
              <w:tab/>
            </w:r>
            <w:r w:rsidR="001818C1">
              <w:rPr>
                <w:noProof/>
                <w:webHidden/>
              </w:rPr>
              <w:fldChar w:fldCharType="begin"/>
            </w:r>
            <w:r w:rsidR="001818C1">
              <w:rPr>
                <w:noProof/>
                <w:webHidden/>
              </w:rPr>
              <w:instrText xml:space="preserve"> PAGEREF _Toc515380073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74" w:history="1">
            <w:r w:rsidR="001818C1" w:rsidRPr="00D021A3">
              <w:rPr>
                <w:rStyle w:val="Lienhypertexte"/>
                <w:noProof/>
              </w:rPr>
              <w:t>Description de l’environnement de développement</w:t>
            </w:r>
            <w:r w:rsidR="001818C1">
              <w:rPr>
                <w:noProof/>
                <w:webHidden/>
              </w:rPr>
              <w:tab/>
            </w:r>
            <w:r w:rsidR="001818C1">
              <w:rPr>
                <w:noProof/>
                <w:webHidden/>
              </w:rPr>
              <w:fldChar w:fldCharType="begin"/>
            </w:r>
            <w:r w:rsidR="001818C1">
              <w:rPr>
                <w:noProof/>
                <w:webHidden/>
              </w:rPr>
              <w:instrText xml:space="preserve"> PAGEREF _Toc515380074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75" w:history="1">
            <w:r w:rsidR="001818C1" w:rsidRPr="00D021A3">
              <w:rPr>
                <w:rStyle w:val="Lienhypertexte"/>
                <w:noProof/>
              </w:rPr>
              <w:t>Fonctionnalités apportées au jeu de base</w:t>
            </w:r>
            <w:r w:rsidR="001818C1">
              <w:rPr>
                <w:noProof/>
                <w:webHidden/>
              </w:rPr>
              <w:tab/>
            </w:r>
            <w:r w:rsidR="001818C1">
              <w:rPr>
                <w:noProof/>
                <w:webHidden/>
              </w:rPr>
              <w:fldChar w:fldCharType="begin"/>
            </w:r>
            <w:r w:rsidR="001818C1">
              <w:rPr>
                <w:noProof/>
                <w:webHidden/>
              </w:rPr>
              <w:instrText xml:space="preserve"> PAGEREF _Toc515380075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076" w:history="1">
            <w:r w:rsidR="001818C1" w:rsidRPr="00D021A3">
              <w:rPr>
                <w:rStyle w:val="Lienhypertexte"/>
                <w:noProof/>
              </w:rPr>
              <w:t>Bonus de bombes</w:t>
            </w:r>
            <w:r w:rsidR="001818C1">
              <w:rPr>
                <w:noProof/>
                <w:webHidden/>
              </w:rPr>
              <w:tab/>
            </w:r>
            <w:r w:rsidR="001818C1">
              <w:rPr>
                <w:noProof/>
                <w:webHidden/>
              </w:rPr>
              <w:fldChar w:fldCharType="begin"/>
            </w:r>
            <w:r w:rsidR="001818C1">
              <w:rPr>
                <w:noProof/>
                <w:webHidden/>
              </w:rPr>
              <w:instrText xml:space="preserve"> PAGEREF _Toc515380076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077" w:history="1">
            <w:r w:rsidR="001818C1" w:rsidRPr="00D021A3">
              <w:rPr>
                <w:rStyle w:val="Lienhypertexte"/>
                <w:noProof/>
              </w:rPr>
              <w:t>Ennemis originaux</w:t>
            </w:r>
            <w:r w:rsidR="001818C1">
              <w:rPr>
                <w:noProof/>
                <w:webHidden/>
              </w:rPr>
              <w:tab/>
            </w:r>
            <w:r w:rsidR="001818C1">
              <w:rPr>
                <w:noProof/>
                <w:webHidden/>
              </w:rPr>
              <w:fldChar w:fldCharType="begin"/>
            </w:r>
            <w:r w:rsidR="001818C1">
              <w:rPr>
                <w:noProof/>
                <w:webHidden/>
              </w:rPr>
              <w:instrText xml:space="preserve"> PAGEREF _Toc515380077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078" w:history="1">
            <w:r w:rsidR="001818C1" w:rsidRPr="00D021A3">
              <w:rPr>
                <w:rStyle w:val="Lienhypertexte"/>
                <w:noProof/>
              </w:rPr>
              <w:t>Apparition des monstres</w:t>
            </w:r>
            <w:r w:rsidR="001818C1">
              <w:rPr>
                <w:noProof/>
                <w:webHidden/>
              </w:rPr>
              <w:tab/>
            </w:r>
            <w:r w:rsidR="001818C1">
              <w:rPr>
                <w:noProof/>
                <w:webHidden/>
              </w:rPr>
              <w:fldChar w:fldCharType="begin"/>
            </w:r>
            <w:r w:rsidR="001818C1">
              <w:rPr>
                <w:noProof/>
                <w:webHidden/>
              </w:rPr>
              <w:instrText xml:space="preserve"> PAGEREF _Toc515380078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079" w:history="1">
            <w:r w:rsidR="001818C1" w:rsidRPr="00D021A3">
              <w:rPr>
                <w:rStyle w:val="Lienhypertexte"/>
                <w:noProof/>
              </w:rPr>
              <w:t>Calcul des scores</w:t>
            </w:r>
            <w:r w:rsidR="001818C1">
              <w:rPr>
                <w:noProof/>
                <w:webHidden/>
              </w:rPr>
              <w:tab/>
            </w:r>
            <w:r w:rsidR="001818C1">
              <w:rPr>
                <w:noProof/>
                <w:webHidden/>
              </w:rPr>
              <w:fldChar w:fldCharType="begin"/>
            </w:r>
            <w:r w:rsidR="001818C1">
              <w:rPr>
                <w:noProof/>
                <w:webHidden/>
              </w:rPr>
              <w:instrText xml:space="preserve"> PAGEREF _Toc515380079 \h </w:instrText>
            </w:r>
            <w:r w:rsidR="001818C1">
              <w:rPr>
                <w:noProof/>
                <w:webHidden/>
              </w:rPr>
            </w:r>
            <w:r w:rsidR="001818C1">
              <w:rPr>
                <w:noProof/>
                <w:webHidden/>
              </w:rPr>
              <w:fldChar w:fldCharType="separate"/>
            </w:r>
            <w:r w:rsidR="001818C1">
              <w:rPr>
                <w:noProof/>
                <w:webHidden/>
              </w:rPr>
              <w:t>4</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80" w:history="1">
            <w:r w:rsidR="001818C1" w:rsidRPr="00D021A3">
              <w:rPr>
                <w:rStyle w:val="Lienhypertexte"/>
                <w:noProof/>
              </w:rPr>
              <w:t>Fonctionnement général</w:t>
            </w:r>
            <w:r w:rsidR="001818C1">
              <w:rPr>
                <w:noProof/>
                <w:webHidden/>
              </w:rPr>
              <w:tab/>
            </w:r>
            <w:r w:rsidR="001818C1">
              <w:rPr>
                <w:noProof/>
                <w:webHidden/>
              </w:rPr>
              <w:fldChar w:fldCharType="begin"/>
            </w:r>
            <w:r w:rsidR="001818C1">
              <w:rPr>
                <w:noProof/>
                <w:webHidden/>
              </w:rPr>
              <w:instrText xml:space="preserve"> PAGEREF _Toc515380080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1" w:history="1">
            <w:r w:rsidR="001818C1" w:rsidRPr="00D021A3">
              <w:rPr>
                <w:rStyle w:val="Lienhypertexte"/>
                <w:noProof/>
              </w:rPr>
              <w:t>Priorités de la mise en place du jeu</w:t>
            </w:r>
            <w:r w:rsidR="001818C1">
              <w:rPr>
                <w:noProof/>
                <w:webHidden/>
              </w:rPr>
              <w:tab/>
            </w:r>
            <w:r w:rsidR="001818C1">
              <w:rPr>
                <w:noProof/>
                <w:webHidden/>
              </w:rPr>
              <w:fldChar w:fldCharType="begin"/>
            </w:r>
            <w:r w:rsidR="001818C1">
              <w:rPr>
                <w:noProof/>
                <w:webHidden/>
              </w:rPr>
              <w:instrText xml:space="preserve"> PAGEREF _Toc515380081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2" w:history="1">
            <w:r w:rsidR="001818C1" w:rsidRPr="00D021A3">
              <w:rPr>
                <w:rStyle w:val="Lienhypertexte"/>
                <w:noProof/>
              </w:rPr>
              <w:t>Fonctionnalités optionnelles (si le temps le permet)</w:t>
            </w:r>
            <w:r w:rsidR="001818C1">
              <w:rPr>
                <w:noProof/>
                <w:webHidden/>
              </w:rPr>
              <w:tab/>
            </w:r>
            <w:r w:rsidR="001818C1">
              <w:rPr>
                <w:noProof/>
                <w:webHidden/>
              </w:rPr>
              <w:fldChar w:fldCharType="begin"/>
            </w:r>
            <w:r w:rsidR="001818C1">
              <w:rPr>
                <w:noProof/>
                <w:webHidden/>
              </w:rPr>
              <w:instrText xml:space="preserve"> PAGEREF _Toc515380082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83" w:history="1">
            <w:r w:rsidR="001818C1" w:rsidRPr="00D021A3">
              <w:rPr>
                <w:rStyle w:val="Lienhypertexte"/>
                <w:noProof/>
              </w:rPr>
              <w:t>Interface client-serveur</w:t>
            </w:r>
            <w:r w:rsidR="001818C1">
              <w:rPr>
                <w:noProof/>
                <w:webHidden/>
              </w:rPr>
              <w:tab/>
            </w:r>
            <w:r w:rsidR="001818C1">
              <w:rPr>
                <w:noProof/>
                <w:webHidden/>
              </w:rPr>
              <w:fldChar w:fldCharType="begin"/>
            </w:r>
            <w:r w:rsidR="001818C1">
              <w:rPr>
                <w:noProof/>
                <w:webHidden/>
              </w:rPr>
              <w:instrText xml:space="preserve"> PAGEREF _Toc515380083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4" w:history="1">
            <w:r w:rsidR="001818C1" w:rsidRPr="00D021A3">
              <w:rPr>
                <w:rStyle w:val="Lienhypertexte"/>
                <w:noProof/>
              </w:rPr>
              <w:t>Interface de présentation du jeu de la map (accueil)</w:t>
            </w:r>
            <w:r w:rsidR="001818C1">
              <w:rPr>
                <w:noProof/>
                <w:webHidden/>
              </w:rPr>
              <w:tab/>
            </w:r>
            <w:r w:rsidR="001818C1">
              <w:rPr>
                <w:noProof/>
                <w:webHidden/>
              </w:rPr>
              <w:fldChar w:fldCharType="begin"/>
            </w:r>
            <w:r w:rsidR="001818C1">
              <w:rPr>
                <w:noProof/>
                <w:webHidden/>
              </w:rPr>
              <w:instrText xml:space="preserve"> PAGEREF _Toc515380084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5" w:history="1">
            <w:r w:rsidR="001818C1" w:rsidRPr="00D021A3">
              <w:rPr>
                <w:rStyle w:val="Lienhypertexte"/>
                <w:noProof/>
              </w:rPr>
              <w:t>Interface du jeu une fois lancé (partie en cours)</w:t>
            </w:r>
            <w:r w:rsidR="001818C1">
              <w:rPr>
                <w:noProof/>
                <w:webHidden/>
              </w:rPr>
              <w:tab/>
            </w:r>
            <w:r w:rsidR="001818C1">
              <w:rPr>
                <w:noProof/>
                <w:webHidden/>
              </w:rPr>
              <w:fldChar w:fldCharType="begin"/>
            </w:r>
            <w:r w:rsidR="001818C1">
              <w:rPr>
                <w:noProof/>
                <w:webHidden/>
              </w:rPr>
              <w:instrText xml:space="preserve"> PAGEREF _Toc515380085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6" w:history="1">
            <w:r w:rsidR="001818C1" w:rsidRPr="00D021A3">
              <w:rPr>
                <w:rStyle w:val="Lienhypertexte"/>
                <w:noProof/>
              </w:rPr>
              <w:t>Interface d’affichage de tous les scores et statistiques en fin de partie</w:t>
            </w:r>
            <w:r w:rsidR="001818C1">
              <w:rPr>
                <w:noProof/>
                <w:webHidden/>
              </w:rPr>
              <w:tab/>
            </w:r>
            <w:r w:rsidR="001818C1">
              <w:rPr>
                <w:noProof/>
                <w:webHidden/>
              </w:rPr>
              <w:fldChar w:fldCharType="begin"/>
            </w:r>
            <w:r w:rsidR="001818C1">
              <w:rPr>
                <w:noProof/>
                <w:webHidden/>
              </w:rPr>
              <w:instrText xml:space="preserve"> PAGEREF _Toc515380086 \h </w:instrText>
            </w:r>
            <w:r w:rsidR="001818C1">
              <w:rPr>
                <w:noProof/>
                <w:webHidden/>
              </w:rPr>
            </w:r>
            <w:r w:rsidR="001818C1">
              <w:rPr>
                <w:noProof/>
                <w:webHidden/>
              </w:rPr>
              <w:fldChar w:fldCharType="separate"/>
            </w:r>
            <w:r w:rsidR="001818C1">
              <w:rPr>
                <w:noProof/>
                <w:webHidden/>
              </w:rPr>
              <w:t>7</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87" w:history="1">
            <w:r w:rsidR="001818C1" w:rsidRPr="00D021A3">
              <w:rPr>
                <w:rStyle w:val="Lienhypertexte"/>
                <w:noProof/>
              </w:rPr>
              <w:t>Modèle MVC</w:t>
            </w:r>
            <w:r w:rsidR="001818C1">
              <w:rPr>
                <w:noProof/>
                <w:webHidden/>
              </w:rPr>
              <w:tab/>
            </w:r>
            <w:r w:rsidR="001818C1">
              <w:rPr>
                <w:noProof/>
                <w:webHidden/>
              </w:rPr>
              <w:fldChar w:fldCharType="begin"/>
            </w:r>
            <w:r w:rsidR="001818C1">
              <w:rPr>
                <w:noProof/>
                <w:webHidden/>
              </w:rPr>
              <w:instrText xml:space="preserve"> PAGEREF _Toc515380087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8" w:history="1">
            <w:r w:rsidR="001818C1" w:rsidRPr="00D021A3">
              <w:rPr>
                <w:rStyle w:val="Lienhypertexte"/>
                <w:noProof/>
              </w:rPr>
              <w:t>Client</w:t>
            </w:r>
            <w:r w:rsidR="001818C1">
              <w:rPr>
                <w:noProof/>
                <w:webHidden/>
              </w:rPr>
              <w:tab/>
            </w:r>
            <w:r w:rsidR="001818C1">
              <w:rPr>
                <w:noProof/>
                <w:webHidden/>
              </w:rPr>
              <w:fldChar w:fldCharType="begin"/>
            </w:r>
            <w:r w:rsidR="001818C1">
              <w:rPr>
                <w:noProof/>
                <w:webHidden/>
              </w:rPr>
              <w:instrText xml:space="preserve"> PAGEREF _Toc515380088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89" w:history="1">
            <w:r w:rsidR="001818C1" w:rsidRPr="00D021A3">
              <w:rPr>
                <w:rStyle w:val="Lienhypertexte"/>
                <w:noProof/>
              </w:rPr>
              <w:t>Serveur</w:t>
            </w:r>
            <w:r w:rsidR="001818C1">
              <w:rPr>
                <w:noProof/>
                <w:webHidden/>
              </w:rPr>
              <w:tab/>
            </w:r>
            <w:r w:rsidR="001818C1">
              <w:rPr>
                <w:noProof/>
                <w:webHidden/>
              </w:rPr>
              <w:fldChar w:fldCharType="begin"/>
            </w:r>
            <w:r w:rsidR="001818C1">
              <w:rPr>
                <w:noProof/>
                <w:webHidden/>
              </w:rPr>
              <w:instrText xml:space="preserve"> PAGEREF _Toc515380089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0" w:history="1">
            <w:r w:rsidR="001818C1" w:rsidRPr="00D021A3">
              <w:rPr>
                <w:rStyle w:val="Lienhypertexte"/>
                <w:noProof/>
              </w:rPr>
              <w:t>cas d’utilisation générale</w:t>
            </w:r>
            <w:r w:rsidR="001818C1">
              <w:rPr>
                <w:noProof/>
                <w:webHidden/>
              </w:rPr>
              <w:tab/>
            </w:r>
            <w:r w:rsidR="001818C1">
              <w:rPr>
                <w:noProof/>
                <w:webHidden/>
              </w:rPr>
              <w:fldChar w:fldCharType="begin"/>
            </w:r>
            <w:r w:rsidR="001818C1">
              <w:rPr>
                <w:noProof/>
                <w:webHidden/>
              </w:rPr>
              <w:instrText xml:space="preserve"> PAGEREF _Toc515380090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91" w:history="1">
            <w:r w:rsidR="001818C1" w:rsidRPr="00D021A3">
              <w:rPr>
                <w:rStyle w:val="Lienhypertexte"/>
                <w:noProof/>
              </w:rPr>
              <w:t>Diagramme de cas d’utilisation générale</w:t>
            </w:r>
            <w:r w:rsidR="001818C1">
              <w:rPr>
                <w:noProof/>
                <w:webHidden/>
              </w:rPr>
              <w:tab/>
            </w:r>
            <w:r w:rsidR="001818C1">
              <w:rPr>
                <w:noProof/>
                <w:webHidden/>
              </w:rPr>
              <w:fldChar w:fldCharType="begin"/>
            </w:r>
            <w:r w:rsidR="001818C1">
              <w:rPr>
                <w:noProof/>
                <w:webHidden/>
              </w:rPr>
              <w:instrText xml:space="preserve"> PAGEREF _Toc515380091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92" w:history="1">
            <w:r w:rsidR="001818C1" w:rsidRPr="00D021A3">
              <w:rPr>
                <w:rStyle w:val="Lienhypertexte"/>
                <w:noProof/>
              </w:rPr>
              <w:t>Player</w:t>
            </w:r>
            <w:r w:rsidR="001818C1">
              <w:rPr>
                <w:noProof/>
                <w:webHidden/>
              </w:rPr>
              <w:tab/>
            </w:r>
            <w:r w:rsidR="001818C1">
              <w:rPr>
                <w:noProof/>
                <w:webHidden/>
              </w:rPr>
              <w:fldChar w:fldCharType="begin"/>
            </w:r>
            <w:r w:rsidR="001818C1">
              <w:rPr>
                <w:noProof/>
                <w:webHidden/>
              </w:rPr>
              <w:instrText xml:space="preserve"> PAGEREF _Toc515380092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093" w:history="1">
            <w:r w:rsidR="001818C1" w:rsidRPr="00D021A3">
              <w:rPr>
                <w:rStyle w:val="Lienhypertexte"/>
                <w:noProof/>
              </w:rPr>
              <w:t>Admin</w:t>
            </w:r>
            <w:r w:rsidR="001818C1">
              <w:rPr>
                <w:noProof/>
                <w:webHidden/>
              </w:rPr>
              <w:tab/>
            </w:r>
            <w:r w:rsidR="001818C1">
              <w:rPr>
                <w:noProof/>
                <w:webHidden/>
              </w:rPr>
              <w:fldChar w:fldCharType="begin"/>
            </w:r>
            <w:r w:rsidR="001818C1">
              <w:rPr>
                <w:noProof/>
                <w:webHidden/>
              </w:rPr>
              <w:instrText xml:space="preserve"> PAGEREF _Toc515380093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4" w:history="1">
            <w:r w:rsidR="001818C1" w:rsidRPr="00D021A3">
              <w:rPr>
                <w:rStyle w:val="Lienhypertexte"/>
                <w:noProof/>
              </w:rPr>
              <w:t>Échange entre le serveur et le client</w:t>
            </w:r>
            <w:r w:rsidR="001818C1">
              <w:rPr>
                <w:noProof/>
                <w:webHidden/>
              </w:rPr>
              <w:tab/>
            </w:r>
            <w:r w:rsidR="001818C1">
              <w:rPr>
                <w:noProof/>
                <w:webHidden/>
              </w:rPr>
              <w:fldChar w:fldCharType="begin"/>
            </w:r>
            <w:r w:rsidR="001818C1">
              <w:rPr>
                <w:noProof/>
                <w:webHidden/>
              </w:rPr>
              <w:instrText xml:space="preserve"> PAGEREF _Toc515380094 \h </w:instrText>
            </w:r>
            <w:r w:rsidR="001818C1">
              <w:rPr>
                <w:noProof/>
                <w:webHidden/>
              </w:rPr>
            </w:r>
            <w:r w:rsidR="001818C1">
              <w:rPr>
                <w:noProof/>
                <w:webHidden/>
              </w:rPr>
              <w:fldChar w:fldCharType="separate"/>
            </w:r>
            <w:r w:rsidR="001818C1">
              <w:rPr>
                <w:noProof/>
                <w:webHidden/>
              </w:rPr>
              <w:t>10</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5" w:history="1">
            <w:r w:rsidR="001818C1" w:rsidRPr="00D021A3">
              <w:rPr>
                <w:rStyle w:val="Lienhypertexte"/>
                <w:noProof/>
              </w:rPr>
              <w:t>Protocole d’échange Client-Serveur</w:t>
            </w:r>
            <w:r w:rsidR="001818C1">
              <w:rPr>
                <w:noProof/>
                <w:webHidden/>
              </w:rPr>
              <w:tab/>
            </w:r>
            <w:r w:rsidR="001818C1">
              <w:rPr>
                <w:noProof/>
                <w:webHidden/>
              </w:rPr>
              <w:fldChar w:fldCharType="begin"/>
            </w:r>
            <w:r w:rsidR="001818C1">
              <w:rPr>
                <w:noProof/>
                <w:webHidden/>
              </w:rPr>
              <w:instrText xml:space="preserve"> PAGEREF _Toc515380095 \h </w:instrText>
            </w:r>
            <w:r w:rsidR="001818C1">
              <w:rPr>
                <w:noProof/>
                <w:webHidden/>
              </w:rPr>
            </w:r>
            <w:r w:rsidR="001818C1">
              <w:rPr>
                <w:noProof/>
                <w:webHidden/>
              </w:rPr>
              <w:fldChar w:fldCharType="separate"/>
            </w:r>
            <w:r w:rsidR="001818C1">
              <w:rPr>
                <w:noProof/>
                <w:webHidden/>
              </w:rPr>
              <w:t>10</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6" w:history="1">
            <w:r w:rsidR="001818C1" w:rsidRPr="00D021A3">
              <w:rPr>
                <w:rStyle w:val="Lienhypertexte"/>
                <w:noProof/>
              </w:rPr>
              <w:t>Comment se déroulent le lancement du jeu et sa fin ?</w:t>
            </w:r>
            <w:r w:rsidR="001818C1">
              <w:rPr>
                <w:noProof/>
                <w:webHidden/>
              </w:rPr>
              <w:tab/>
            </w:r>
            <w:r w:rsidR="001818C1">
              <w:rPr>
                <w:noProof/>
                <w:webHidden/>
              </w:rPr>
              <w:fldChar w:fldCharType="begin"/>
            </w:r>
            <w:r w:rsidR="001818C1">
              <w:rPr>
                <w:noProof/>
                <w:webHidden/>
              </w:rPr>
              <w:instrText xml:space="preserve"> PAGEREF _Toc515380096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7" w:history="1">
            <w:r w:rsidR="001818C1" w:rsidRPr="00D021A3">
              <w:rPr>
                <w:rStyle w:val="Lienhypertexte"/>
                <w:noProof/>
              </w:rPr>
              <w:t>Base de données</w:t>
            </w:r>
            <w:r w:rsidR="001818C1">
              <w:rPr>
                <w:noProof/>
                <w:webHidden/>
              </w:rPr>
              <w:tab/>
            </w:r>
            <w:r w:rsidR="001818C1">
              <w:rPr>
                <w:noProof/>
                <w:webHidden/>
              </w:rPr>
              <w:fldChar w:fldCharType="begin"/>
            </w:r>
            <w:r w:rsidR="001818C1">
              <w:rPr>
                <w:noProof/>
                <w:webHidden/>
              </w:rPr>
              <w:instrText xml:space="preserve"> PAGEREF _Toc515380097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8" w:history="1">
            <w:r w:rsidR="001818C1" w:rsidRPr="00D021A3">
              <w:rPr>
                <w:rStyle w:val="Lienhypertexte"/>
                <w:noProof/>
              </w:rPr>
              <w:t>Les différentes responsabilités au sein de la NUKETEAM</w:t>
            </w:r>
            <w:r w:rsidR="001818C1">
              <w:rPr>
                <w:noProof/>
                <w:webHidden/>
              </w:rPr>
              <w:tab/>
            </w:r>
            <w:r w:rsidR="001818C1">
              <w:rPr>
                <w:noProof/>
                <w:webHidden/>
              </w:rPr>
              <w:fldChar w:fldCharType="begin"/>
            </w:r>
            <w:r w:rsidR="001818C1">
              <w:rPr>
                <w:noProof/>
                <w:webHidden/>
              </w:rPr>
              <w:instrText xml:space="preserve"> PAGEREF _Toc515380098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099" w:history="1">
            <w:r w:rsidR="001818C1" w:rsidRPr="00D021A3">
              <w:rPr>
                <w:rStyle w:val="Lienhypertexte"/>
                <w:rFonts w:eastAsia="Arial Unicode MS"/>
                <w:noProof/>
              </w:rPr>
              <w:t>Backlog de produit</w:t>
            </w:r>
            <w:r w:rsidR="001818C1">
              <w:rPr>
                <w:noProof/>
                <w:webHidden/>
              </w:rPr>
              <w:tab/>
            </w:r>
            <w:r w:rsidR="001818C1">
              <w:rPr>
                <w:noProof/>
                <w:webHidden/>
              </w:rPr>
              <w:fldChar w:fldCharType="begin"/>
            </w:r>
            <w:r w:rsidR="001818C1">
              <w:rPr>
                <w:noProof/>
                <w:webHidden/>
              </w:rPr>
              <w:instrText xml:space="preserve"> PAGEREF _Toc515380099 \h </w:instrText>
            </w:r>
            <w:r w:rsidR="001818C1">
              <w:rPr>
                <w:noProof/>
                <w:webHidden/>
              </w:rPr>
            </w:r>
            <w:r w:rsidR="001818C1">
              <w:rPr>
                <w:noProof/>
                <w:webHidden/>
              </w:rPr>
              <w:fldChar w:fldCharType="separate"/>
            </w:r>
            <w:r w:rsidR="001818C1">
              <w:rPr>
                <w:noProof/>
                <w:webHidden/>
              </w:rPr>
              <w:t>12</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100" w:history="1">
            <w:r w:rsidR="001818C1" w:rsidRPr="00D021A3">
              <w:rPr>
                <w:rStyle w:val="Lienhypertexte"/>
                <w:noProof/>
              </w:rPr>
              <w:t>PLAN DES ITERATIONS</w:t>
            </w:r>
            <w:r w:rsidR="001818C1">
              <w:rPr>
                <w:noProof/>
                <w:webHidden/>
              </w:rPr>
              <w:tab/>
            </w:r>
            <w:r w:rsidR="001818C1">
              <w:rPr>
                <w:noProof/>
                <w:webHidden/>
              </w:rPr>
              <w:fldChar w:fldCharType="begin"/>
            </w:r>
            <w:r w:rsidR="001818C1">
              <w:rPr>
                <w:noProof/>
                <w:webHidden/>
              </w:rPr>
              <w:instrText xml:space="preserve"> PAGEREF _Toc515380100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01" w:history="1">
            <w:r w:rsidR="001818C1" w:rsidRPr="00D021A3">
              <w:rPr>
                <w:rStyle w:val="Lienhypertexte"/>
                <w:noProof/>
              </w:rPr>
              <w:t>ITERATION 1</w:t>
            </w:r>
            <w:r w:rsidR="001818C1">
              <w:rPr>
                <w:noProof/>
                <w:webHidden/>
              </w:rPr>
              <w:tab/>
            </w:r>
            <w:r w:rsidR="001818C1">
              <w:rPr>
                <w:noProof/>
                <w:webHidden/>
              </w:rPr>
              <w:fldChar w:fldCharType="begin"/>
            </w:r>
            <w:r w:rsidR="001818C1">
              <w:rPr>
                <w:noProof/>
                <w:webHidden/>
              </w:rPr>
              <w:instrText xml:space="preserve"> PAGEREF _Toc515380101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2"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_Toc515380102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3" w:history="1">
            <w:r w:rsidR="001818C1" w:rsidRPr="00D021A3">
              <w:rPr>
                <w:rStyle w:val="Lienhypertexte"/>
                <w:noProof/>
              </w:rPr>
              <w:t>HISTOIRE</w:t>
            </w:r>
            <w:r w:rsidR="001818C1">
              <w:rPr>
                <w:noProof/>
                <w:webHidden/>
              </w:rPr>
              <w:tab/>
            </w:r>
            <w:r w:rsidR="001818C1">
              <w:rPr>
                <w:noProof/>
                <w:webHidden/>
              </w:rPr>
              <w:fldChar w:fldCharType="begin"/>
            </w:r>
            <w:r w:rsidR="001818C1">
              <w:rPr>
                <w:noProof/>
                <w:webHidden/>
              </w:rPr>
              <w:instrText xml:space="preserve"> PAGEREF _Toc515380103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4"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_Toc515380104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05" w:history="1">
            <w:r w:rsidR="001818C1" w:rsidRPr="00D021A3">
              <w:rPr>
                <w:rStyle w:val="Lienhypertexte"/>
                <w:noProof/>
              </w:rPr>
              <w:t>ITERATION 2</w:t>
            </w:r>
            <w:r w:rsidR="001818C1">
              <w:rPr>
                <w:noProof/>
                <w:webHidden/>
              </w:rPr>
              <w:tab/>
            </w:r>
            <w:r w:rsidR="001818C1">
              <w:rPr>
                <w:noProof/>
                <w:webHidden/>
              </w:rPr>
              <w:fldChar w:fldCharType="begin"/>
            </w:r>
            <w:r w:rsidR="001818C1">
              <w:rPr>
                <w:noProof/>
                <w:webHidden/>
              </w:rPr>
              <w:instrText xml:space="preserve"> PAGEREF _Toc515380105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6"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_Toc515380106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7"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_Toc515380107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08"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_Toc515380108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09" w:history="1">
            <w:r w:rsidR="001818C1" w:rsidRPr="00D021A3">
              <w:rPr>
                <w:rStyle w:val="Lienhypertexte"/>
                <w:noProof/>
              </w:rPr>
              <w:t>ITERATION 3</w:t>
            </w:r>
            <w:r w:rsidR="001818C1">
              <w:rPr>
                <w:noProof/>
                <w:webHidden/>
              </w:rPr>
              <w:tab/>
            </w:r>
            <w:r w:rsidR="001818C1">
              <w:rPr>
                <w:noProof/>
                <w:webHidden/>
              </w:rPr>
              <w:fldChar w:fldCharType="begin"/>
            </w:r>
            <w:r w:rsidR="001818C1">
              <w:rPr>
                <w:noProof/>
                <w:webHidden/>
              </w:rPr>
              <w:instrText xml:space="preserve"> PAGEREF _Toc515380109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0"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_Toc515380110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1"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_Toc515380111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2"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_Toc515380112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13" w:history="1">
            <w:r w:rsidR="001818C1" w:rsidRPr="00D021A3">
              <w:rPr>
                <w:rStyle w:val="Lienhypertexte"/>
                <w:noProof/>
              </w:rPr>
              <w:t>ITERATION 4</w:t>
            </w:r>
            <w:r w:rsidR="001818C1">
              <w:rPr>
                <w:noProof/>
                <w:webHidden/>
              </w:rPr>
              <w:tab/>
            </w:r>
            <w:r w:rsidR="001818C1">
              <w:rPr>
                <w:noProof/>
                <w:webHidden/>
              </w:rPr>
              <w:fldChar w:fldCharType="begin"/>
            </w:r>
            <w:r w:rsidR="001818C1">
              <w:rPr>
                <w:noProof/>
                <w:webHidden/>
              </w:rPr>
              <w:instrText xml:space="preserve"> PAGEREF _Toc515380113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4"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_Toc515380114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5"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_Toc515380115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6"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_Toc515380116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17" w:history="1">
            <w:r w:rsidR="001818C1" w:rsidRPr="00D021A3">
              <w:rPr>
                <w:rStyle w:val="Lienhypertexte"/>
                <w:noProof/>
              </w:rPr>
              <w:t>ITERATION 5</w:t>
            </w:r>
            <w:r w:rsidR="001818C1">
              <w:rPr>
                <w:noProof/>
                <w:webHidden/>
              </w:rPr>
              <w:tab/>
            </w:r>
            <w:r w:rsidR="001818C1">
              <w:rPr>
                <w:noProof/>
                <w:webHidden/>
              </w:rPr>
              <w:fldChar w:fldCharType="begin"/>
            </w:r>
            <w:r w:rsidR="001818C1">
              <w:rPr>
                <w:noProof/>
                <w:webHidden/>
              </w:rPr>
              <w:instrText xml:space="preserve"> PAGEREF _Toc515380117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8"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_Toc515380118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19"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_Toc515380119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0"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_Toc515380120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21" w:history="1">
            <w:r w:rsidR="001818C1" w:rsidRPr="00D021A3">
              <w:rPr>
                <w:rStyle w:val="Lienhypertexte"/>
                <w:noProof/>
              </w:rPr>
              <w:t>ITERATION 6</w:t>
            </w:r>
            <w:r w:rsidR="001818C1">
              <w:rPr>
                <w:noProof/>
                <w:webHidden/>
              </w:rPr>
              <w:tab/>
            </w:r>
            <w:r w:rsidR="001818C1">
              <w:rPr>
                <w:noProof/>
                <w:webHidden/>
              </w:rPr>
              <w:fldChar w:fldCharType="begin"/>
            </w:r>
            <w:r w:rsidR="001818C1">
              <w:rPr>
                <w:noProof/>
                <w:webHidden/>
              </w:rPr>
              <w:instrText xml:space="preserve"> PAGEREF _Toc515380121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2"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_Toc515380122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3"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_Toc515380123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4"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_Toc515380124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BB0BF4">
          <w:pPr>
            <w:pStyle w:val="TM2"/>
            <w:tabs>
              <w:tab w:val="right" w:leader="dot" w:pos="9628"/>
            </w:tabs>
            <w:rPr>
              <w:rFonts w:asciiTheme="minorHAnsi" w:hAnsiTheme="minorHAnsi"/>
              <w:noProof/>
              <w:sz w:val="22"/>
              <w:szCs w:val="22"/>
              <w:lang w:eastAsia="fr-CH"/>
            </w:rPr>
          </w:pPr>
          <w:hyperlink w:anchor="_Toc515380125" w:history="1">
            <w:r w:rsidR="001818C1" w:rsidRPr="00D021A3">
              <w:rPr>
                <w:rStyle w:val="Lienhypertexte"/>
                <w:noProof/>
              </w:rPr>
              <w:t>ITERATION 7</w:t>
            </w:r>
            <w:r w:rsidR="001818C1">
              <w:rPr>
                <w:noProof/>
                <w:webHidden/>
              </w:rPr>
              <w:tab/>
            </w:r>
            <w:r w:rsidR="001818C1">
              <w:rPr>
                <w:noProof/>
                <w:webHidden/>
              </w:rPr>
              <w:fldChar w:fldCharType="begin"/>
            </w:r>
            <w:r w:rsidR="001818C1">
              <w:rPr>
                <w:noProof/>
                <w:webHidden/>
              </w:rPr>
              <w:instrText xml:space="preserve"> PAGEREF _Toc515380125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6"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_Toc515380126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7"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_Toc515380127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BB0BF4">
          <w:pPr>
            <w:pStyle w:val="TM3"/>
            <w:tabs>
              <w:tab w:val="right" w:leader="dot" w:pos="9628"/>
            </w:tabs>
            <w:rPr>
              <w:rFonts w:asciiTheme="minorHAnsi" w:hAnsiTheme="minorHAnsi"/>
              <w:noProof/>
              <w:sz w:val="22"/>
              <w:szCs w:val="22"/>
              <w:lang w:eastAsia="fr-CH"/>
            </w:rPr>
          </w:pPr>
          <w:hyperlink w:anchor="_Toc515380128"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_Toc515380128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BB0BF4">
          <w:pPr>
            <w:pStyle w:val="TM1"/>
            <w:tabs>
              <w:tab w:val="right" w:leader="dot" w:pos="9628"/>
            </w:tabs>
            <w:rPr>
              <w:rFonts w:asciiTheme="minorHAnsi" w:hAnsiTheme="minorHAnsi"/>
              <w:noProof/>
              <w:sz w:val="22"/>
              <w:szCs w:val="22"/>
              <w:lang w:eastAsia="fr-CH"/>
            </w:rPr>
          </w:pPr>
          <w:hyperlink w:anchor="_Toc515380129" w:history="1">
            <w:r w:rsidR="001818C1" w:rsidRPr="00D021A3">
              <w:rPr>
                <w:rStyle w:val="Lienhypertexte"/>
                <w:noProof/>
              </w:rPr>
              <w:t>ANNEXES</w:t>
            </w:r>
            <w:r w:rsidR="001818C1">
              <w:rPr>
                <w:noProof/>
                <w:webHidden/>
              </w:rPr>
              <w:tab/>
            </w:r>
            <w:r w:rsidR="001818C1">
              <w:rPr>
                <w:noProof/>
                <w:webHidden/>
              </w:rPr>
              <w:fldChar w:fldCharType="begin"/>
            </w:r>
            <w:r w:rsidR="001818C1">
              <w:rPr>
                <w:noProof/>
                <w:webHidden/>
              </w:rPr>
              <w:instrText xml:space="preserve"> PAGEREF _Toc515380129 \h </w:instrText>
            </w:r>
            <w:r w:rsidR="001818C1">
              <w:rPr>
                <w:noProof/>
                <w:webHidden/>
              </w:rPr>
            </w:r>
            <w:r w:rsidR="001818C1">
              <w:rPr>
                <w:noProof/>
                <w:webHidden/>
              </w:rPr>
              <w:fldChar w:fldCharType="separate"/>
            </w:r>
            <w:r w:rsidR="001818C1">
              <w:rPr>
                <w:noProof/>
                <w:webHidden/>
              </w:rPr>
              <w:t>25</w:t>
            </w:r>
            <w:r w:rsidR="001818C1">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1" w:name="_Toc515380073"/>
      <w:r>
        <w:rPr>
          <w:rFonts w:eastAsia="Arial Unicode MS"/>
        </w:rPr>
        <w:lastRenderedPageBreak/>
        <w:t>Description générale du jeu</w:t>
      </w:r>
      <w:bookmarkEnd w:id="0"/>
      <w:bookmarkEnd w:id="1"/>
    </w:p>
    <w:p w:rsidR="00CD6DBE" w:rsidRPr="00613229" w:rsidRDefault="00CD6DBE" w:rsidP="00CD6DBE">
      <w:pPr>
        <w:rPr>
          <w:b/>
          <w:u w:val="single"/>
        </w:rPr>
      </w:pPr>
      <w:r w:rsidRPr="00613229">
        <w:rPr>
          <w:b/>
          <w:u w:val="single"/>
        </w:rPr>
        <w:t>Jeu d</w:t>
      </w:r>
      <w:r>
        <w:rPr>
          <w:b/>
          <w:u w:val="single"/>
        </w:rPr>
        <w:t xml:space="preserve">e type </w:t>
      </w:r>
      <w:proofErr w:type="spellStart"/>
      <w:r>
        <w:rPr>
          <w:b/>
          <w:u w:val="single"/>
        </w:rPr>
        <w:t>Bomberm</w:t>
      </w:r>
      <w:r w:rsidRPr="00613229">
        <w:rPr>
          <w:b/>
          <w:u w:val="single"/>
        </w:rPr>
        <w:t>an</w:t>
      </w:r>
      <w:proofErr w:type="spellEnd"/>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2" w:name="_Toc512436762"/>
      <w:bookmarkStart w:id="3" w:name="_Toc515380074"/>
      <w:r w:rsidRPr="00613229">
        <w:t>Description de l’</w:t>
      </w:r>
      <w:r>
        <w:t>environnement de développement</w:t>
      </w:r>
      <w:bookmarkEnd w:id="2"/>
      <w:bookmarkEnd w:id="3"/>
    </w:p>
    <w:p w:rsidR="00CD6DBE" w:rsidRDefault="00CD6DBE" w:rsidP="00CD6DBE">
      <w:r w:rsidRPr="00613229">
        <w:t xml:space="preserve">L’interface graphique sera codée avec </w:t>
      </w:r>
      <w:proofErr w:type="spellStart"/>
      <w:r w:rsidRPr="00613229">
        <w:t>JavaFX</w:t>
      </w:r>
      <w:proofErr w:type="spellEnd"/>
      <w:r w:rsidRPr="00613229">
        <w:t xml:space="preserve"> et utilisera la librairie standard Java ainsi que le </w:t>
      </w:r>
      <w:proofErr w:type="spellStart"/>
      <w:r w:rsidRPr="00613229">
        <w:t>framework</w:t>
      </w:r>
      <w:proofErr w:type="spellEnd"/>
      <w:r w:rsidRPr="00613229">
        <w:t xml:space="preserve"> </w:t>
      </w:r>
      <w:proofErr w:type="spellStart"/>
      <w:r w:rsidRPr="00613229">
        <w:t>LibGDX</w:t>
      </w:r>
      <w:proofErr w:type="spellEnd"/>
      <w:r w:rsidRPr="00613229">
        <w:t xml:space="preserve">. Ce </w:t>
      </w:r>
      <w:proofErr w:type="spellStart"/>
      <w:r w:rsidRPr="00613229">
        <w:t>framework</w:t>
      </w:r>
      <w:proofErr w:type="spellEnd"/>
      <w:r w:rsidRPr="00613229">
        <w:t xml:space="preserve"> est destiné au développement de jeux, il est gratuit et open</w:t>
      </w:r>
      <w:r>
        <w:t xml:space="preserve"> </w:t>
      </w:r>
      <w:r w:rsidRPr="00613229">
        <w:t xml:space="preserve">source. Nous utiliserons un fichier </w:t>
      </w:r>
      <w:r>
        <w:t>JSON</w:t>
      </w:r>
      <w:r w:rsidRPr="00613229">
        <w:t xml:space="preserve"> représentant et spécifiant les cases de la </w:t>
      </w:r>
      <w:proofErr w:type="spellStart"/>
      <w:r w:rsidRPr="00613229">
        <w:t>map</w:t>
      </w:r>
      <w:proofErr w:type="spellEnd"/>
      <w:r w:rsidRPr="00613229">
        <w:t xml:space="preserve"> avec distinction des murs, ennemis et joueurs.</w:t>
      </w:r>
    </w:p>
    <w:p w:rsidR="00CD6DBE" w:rsidRDefault="00CD6DBE" w:rsidP="00CD6DBE">
      <w:pPr>
        <w:pStyle w:val="Titre2"/>
      </w:pPr>
      <w:bookmarkStart w:id="4" w:name="_Toc512436763"/>
      <w:bookmarkStart w:id="5" w:name="_Toc515380075"/>
      <w:r>
        <w:t>Fonctionnalités apportées au jeu de base</w:t>
      </w:r>
      <w:bookmarkEnd w:id="4"/>
      <w:bookmarkEnd w:id="5"/>
    </w:p>
    <w:p w:rsidR="00CD6DBE" w:rsidRDefault="00CD6DBE" w:rsidP="00CD6DBE">
      <w:pPr>
        <w:pStyle w:val="Titre3"/>
      </w:pPr>
      <w:bookmarkStart w:id="6" w:name="_Toc512436764"/>
      <w:bookmarkStart w:id="7" w:name="_Toc515380076"/>
      <w:r>
        <w:t>Bonus de bombes</w:t>
      </w:r>
      <w:bookmarkEnd w:id="6"/>
      <w:bookmarkEnd w:id="7"/>
    </w:p>
    <w:p w:rsidR="00CD6DBE" w:rsidRDefault="00CD6DBE" w:rsidP="00CD6DBE">
      <w:proofErr w:type="spellStart"/>
      <w:r w:rsidRPr="00613229">
        <w:rPr>
          <w:rFonts w:ascii="American Typewriter" w:hAnsi="American Typewriter"/>
        </w:rPr>
        <w:t>Bomb</w:t>
      </w:r>
      <w:proofErr w:type="spellEnd"/>
      <w:r w:rsidRPr="00613229">
        <w:rPr>
          <w:rFonts w:ascii="American Typewriter" w:hAnsi="American Typewriter"/>
        </w:rPr>
        <w:t xml:space="preserve"> Up</w:t>
      </w:r>
      <w:r>
        <w:rPr>
          <w:rFonts w:ascii="American Typewriter" w:hAnsi="American Typewriter"/>
        </w:rPr>
        <w:t> </w:t>
      </w:r>
      <w:r>
        <w:t xml:space="preserve">: Ce bonus se présente sous la forme d'une bombe. Il augmente le nombre de bombes que peut poser simultanément le </w:t>
      </w:r>
      <w:proofErr w:type="spellStart"/>
      <w:r>
        <w:t>Bomberman</w:t>
      </w:r>
      <w:proofErr w:type="spellEnd"/>
      <w:r>
        <w:t>.</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w:t>
      </w:r>
      <w:proofErr w:type="spellStart"/>
      <w:r w:rsidRPr="00613229">
        <w:rPr>
          <w:rFonts w:ascii="American Typewriter" w:hAnsi="American Typewriter"/>
        </w:rPr>
        <w:t>Bomb</w:t>
      </w:r>
      <w:proofErr w:type="spellEnd"/>
      <w:r w:rsidRPr="00613229">
        <w:rPr>
          <w:rFonts w:ascii="American Typewriter" w:hAnsi="American Typewriter"/>
        </w:rPr>
        <w:t xml:space="preserve"> (</w:t>
      </w:r>
      <w:proofErr w:type="spellStart"/>
      <w:r w:rsidRPr="00613229">
        <w:rPr>
          <w:rFonts w:ascii="American Typewriter" w:hAnsi="American Typewriter"/>
        </w:rPr>
        <w:t>Nuke</w:t>
      </w:r>
      <w:proofErr w:type="spellEnd"/>
      <w:r w:rsidRPr="00613229">
        <w:rPr>
          <w:rFonts w:ascii="American Typewriter" w:hAnsi="American Typewriter"/>
        </w:rPr>
        <w:t xml:space="preserve"> </w:t>
      </w:r>
      <w:proofErr w:type="spellStart"/>
      <w:r w:rsidRPr="00613229">
        <w:rPr>
          <w:rFonts w:ascii="American Typewriter" w:hAnsi="American Typewriter"/>
        </w:rPr>
        <w:t>Bomb</w:t>
      </w:r>
      <w:proofErr w:type="spellEnd"/>
      <w:r w:rsidRPr="00613229">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8" w:name="_Toc512436765"/>
      <w:bookmarkStart w:id="9" w:name="_Toc515380077"/>
      <w:r>
        <w:t>Ennemis originaux</w:t>
      </w:r>
      <w:bookmarkEnd w:id="8"/>
      <w:bookmarkEnd w:id="9"/>
      <w:r>
        <w:t xml:space="preserve"> </w:t>
      </w:r>
    </w:p>
    <w:p w:rsidR="00CD6DBE" w:rsidRDefault="00CD6DBE" w:rsidP="00CD6DBE">
      <w:r>
        <w:t xml:space="preserve">Notre </w:t>
      </w:r>
      <w:proofErr w:type="spellStart"/>
      <w:r>
        <w:t>NukeMap</w:t>
      </w:r>
      <w:proofErr w:type="spellEnd"/>
      <w:r>
        <w:t xml:space="preserve"> met en place des ennemis divers, chacun avec ses spécificités et pouvoirs (simplifiés pour rendre le jeu accessible à tous).</w:t>
      </w:r>
    </w:p>
    <w:p w:rsidR="00CD6DBE" w:rsidRDefault="00CD6DBE" w:rsidP="00CD6DBE">
      <w:proofErr w:type="spellStart"/>
      <w:r w:rsidRPr="008A2A77">
        <w:rPr>
          <w:rFonts w:ascii="American Typewriter" w:hAnsi="American Typewriter"/>
        </w:rPr>
        <w:t>Creeper</w:t>
      </w:r>
      <w:proofErr w:type="spellEnd"/>
      <w:r w:rsidRPr="008A2A77">
        <w:rPr>
          <w:rFonts w:ascii="American Typewriter" w:hAnsi="American Typewriter"/>
        </w:rPr>
        <w:t xml:space="preserve"> (ennemi du jeu Minecraft)</w:t>
      </w:r>
      <w:r>
        <w:t> : en remplacement des ennemis de base.</w:t>
      </w:r>
    </w:p>
    <w:p w:rsidR="00CD6DBE" w:rsidRDefault="00CD6DBE" w:rsidP="00CD6DBE">
      <w:proofErr w:type="spellStart"/>
      <w:r w:rsidRPr="008A2A77">
        <w:rPr>
          <w:rFonts w:ascii="American Typewriter" w:hAnsi="American Typewriter"/>
        </w:rPr>
        <w:t>Enderman</w:t>
      </w:r>
      <w:proofErr w:type="spellEnd"/>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0" w:name="_Toc512436766"/>
      <w:bookmarkStart w:id="11" w:name="_Toc515380078"/>
      <w:r>
        <w:t>Apparition des monstres</w:t>
      </w:r>
      <w:bookmarkEnd w:id="10"/>
      <w:bookmarkEnd w:id="11"/>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2" w:name="_Toc512436767"/>
      <w:bookmarkStart w:id="13" w:name="_Toc515380079"/>
      <w:r>
        <w:lastRenderedPageBreak/>
        <w:t>Calcul des scores</w:t>
      </w:r>
      <w:bookmarkEnd w:id="12"/>
      <w:bookmarkEnd w:id="13"/>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 xml:space="preserve">Elimination monstre </w:t>
            </w:r>
            <w:proofErr w:type="spellStart"/>
            <w:r w:rsidRPr="008A2A77">
              <w:t>creeper</w:t>
            </w:r>
            <w:proofErr w:type="spellEnd"/>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 xml:space="preserve">Élimination monstre </w:t>
            </w:r>
            <w:proofErr w:type="spellStart"/>
            <w:r>
              <w:t>ende</w:t>
            </w:r>
            <w:r w:rsidRPr="008A2A77">
              <w:t>rman</w:t>
            </w:r>
            <w:proofErr w:type="spellEnd"/>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4" w:name="_Toc512436768"/>
    </w:p>
    <w:p w:rsidR="00CD6DBE" w:rsidRDefault="00CD6DBE" w:rsidP="00CD6DBE">
      <w:pPr>
        <w:pStyle w:val="Titre1"/>
      </w:pPr>
      <w:bookmarkStart w:id="15" w:name="_Toc515380080"/>
      <w:r>
        <w:lastRenderedPageBreak/>
        <w:t>Fonctionnement général</w:t>
      </w:r>
      <w:bookmarkEnd w:id="14"/>
      <w:bookmarkEnd w:id="15"/>
    </w:p>
    <w:p w:rsidR="00CD6DBE" w:rsidRDefault="00CD6DBE" w:rsidP="00CD6DBE">
      <w:r>
        <w:t xml:space="preserve">Pour l’implémentation de notre </w:t>
      </w:r>
      <w:proofErr w:type="spellStart"/>
      <w:r>
        <w:t>NukeMap</w:t>
      </w:r>
      <w:proofErr w:type="spellEnd"/>
      <w:r>
        <w:t>, une liste de priorités des fonctionnalités et l’ordre de leur mise en place s’avèrent requis pour un suivi continu du jeu.</w:t>
      </w:r>
    </w:p>
    <w:p w:rsidR="00CD6DBE" w:rsidRDefault="00CD6DBE" w:rsidP="00CD6DBE">
      <w:pPr>
        <w:pStyle w:val="Titre2"/>
      </w:pPr>
      <w:bookmarkStart w:id="16" w:name="_Toc512436769"/>
      <w:bookmarkStart w:id="17" w:name="_Toc515380081"/>
      <w:r>
        <w:t>Priorités de la mise en place du jeu</w:t>
      </w:r>
      <w:bookmarkEnd w:id="16"/>
      <w:bookmarkEnd w:id="17"/>
    </w:p>
    <w:p w:rsidR="00CD6DBE" w:rsidRDefault="00CD6DBE" w:rsidP="00CD6DBE">
      <w:pPr>
        <w:pStyle w:val="Paragraphedeliste"/>
        <w:numPr>
          <w:ilvl w:val="0"/>
          <w:numId w:val="3"/>
        </w:numPr>
      </w:pPr>
      <w:r>
        <w:t xml:space="preserve">Création et affichage d'une </w:t>
      </w:r>
      <w:proofErr w:type="spellStart"/>
      <w:r>
        <w:t>map</w:t>
      </w:r>
      <w:proofErr w:type="spellEnd"/>
    </w:p>
    <w:p w:rsidR="00CD6DBE" w:rsidRDefault="00CD6DBE" w:rsidP="00CD6DBE">
      <w:pPr>
        <w:pStyle w:val="Paragraphedeliste"/>
        <w:numPr>
          <w:ilvl w:val="0"/>
          <w:numId w:val="3"/>
        </w:numPr>
      </w:pPr>
      <w:r>
        <w:t xml:space="preserve">Possibilité de se déplacer dans la </w:t>
      </w:r>
      <w:proofErr w:type="spellStart"/>
      <w:r>
        <w:t>map</w:t>
      </w:r>
      <w:proofErr w:type="spellEnd"/>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w:t>
      </w:r>
      <w:proofErr w:type="spellStart"/>
      <w:r>
        <w:t>ups</w:t>
      </w:r>
      <w:proofErr w:type="spellEnd"/>
      <w:r>
        <w:t>…</w:t>
      </w:r>
    </w:p>
    <w:p w:rsidR="00CD6DBE" w:rsidRDefault="00CD6DBE" w:rsidP="00CD6DBE">
      <w:pPr>
        <w:pStyle w:val="Titre2"/>
      </w:pPr>
      <w:bookmarkStart w:id="18" w:name="_Toc512436770"/>
      <w:bookmarkStart w:id="19" w:name="_Toc515380082"/>
      <w:r>
        <w:t>Fonctionnalités optionnelles (si le temps le permet)</w:t>
      </w:r>
      <w:bookmarkEnd w:id="18"/>
      <w:bookmarkEnd w:id="1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 xml:space="preserve">Gestion du </w:t>
      </w:r>
      <w:proofErr w:type="spellStart"/>
      <w:r>
        <w:t>timer</w:t>
      </w:r>
      <w:proofErr w:type="spellEnd"/>
      <w:r>
        <w:t xml:space="preserve"> : fin de la partie à la fin du temps imparti</w:t>
      </w:r>
    </w:p>
    <w:p w:rsidR="00CD6DBE" w:rsidRDefault="00CD6DBE" w:rsidP="00CD6DBE"/>
    <w:p w:rsidR="00CD6DBE" w:rsidRDefault="00CD6DBE" w:rsidP="00CD6DBE"/>
    <w:p w:rsidR="00CD6DBE" w:rsidRDefault="00CD6DBE" w:rsidP="00CD6DBE">
      <w:r>
        <w:br w:type="page"/>
      </w:r>
      <w:bookmarkStart w:id="20" w:name="_Toc512436771"/>
    </w:p>
    <w:p w:rsidR="00CD6DBE" w:rsidRDefault="00CD6DBE" w:rsidP="00CD6DBE">
      <w:pPr>
        <w:pStyle w:val="Titre1"/>
      </w:pPr>
      <w:bookmarkStart w:id="21" w:name="_Toc515380083"/>
      <w:r>
        <w:lastRenderedPageBreak/>
        <w:t>Interface client-serveur</w:t>
      </w:r>
      <w:bookmarkEnd w:id="20"/>
      <w:bookmarkEnd w:id="21"/>
    </w:p>
    <w:p w:rsidR="00CD6DBE" w:rsidRDefault="00CD6DBE" w:rsidP="00CD6DBE">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2" w:name="_Toc512436772"/>
      <w:bookmarkStart w:id="23" w:name="_Toc515380084"/>
      <w:r w:rsidRPr="00D312BA">
        <w:t xml:space="preserve">Interface de </w:t>
      </w:r>
      <w:r>
        <w:t>présentation</w:t>
      </w:r>
      <w:r w:rsidRPr="00D312BA">
        <w:t xml:space="preserve"> du jeu de la map (accueil)</w:t>
      </w:r>
      <w:bookmarkEnd w:id="22"/>
      <w:bookmarkEnd w:id="23"/>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4" w:name="_Toc512436773"/>
      <w:bookmarkStart w:id="25" w:name="_Toc515380085"/>
      <w:r>
        <w:t>Interface du jeu une fois lancé (partie en cours)</w:t>
      </w:r>
      <w:bookmarkEnd w:id="24"/>
      <w:bookmarkEnd w:id="25"/>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6" w:name="_Toc512436774"/>
      <w:bookmarkStart w:id="27" w:name="_Toc515380086"/>
      <w:r w:rsidRPr="00D312BA">
        <w:lastRenderedPageBreak/>
        <w:t>Interface d’affichage de tous les scores et statistiques en fin de partie</w:t>
      </w:r>
      <w:bookmarkEnd w:id="26"/>
      <w:bookmarkEnd w:id="27"/>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8" w:name="_Toc512436775"/>
      <w:bookmarkStart w:id="29" w:name="_Toc515380087"/>
      <w:r>
        <w:lastRenderedPageBreak/>
        <w:t>Modèle MVC</w:t>
      </w:r>
      <w:bookmarkEnd w:id="28"/>
      <w:bookmarkEnd w:id="29"/>
    </w:p>
    <w:p w:rsidR="00CD6DBE" w:rsidRDefault="00CD6DBE" w:rsidP="00CD6DBE">
      <w:pPr>
        <w:pStyle w:val="Titre2"/>
      </w:pPr>
      <w:bookmarkStart w:id="30" w:name="_Toc512436776"/>
      <w:bookmarkStart w:id="31" w:name="_Toc515380088"/>
      <w:r>
        <w:t>Client</w:t>
      </w:r>
      <w:bookmarkEnd w:id="30"/>
      <w:bookmarkEnd w:id="31"/>
    </w:p>
    <w:p w:rsidR="00CD6DBE" w:rsidRPr="00D312BA" w:rsidRDefault="00CD6DBE" w:rsidP="00CD6DBE">
      <w:pPr>
        <w:jc w:val="center"/>
      </w:pPr>
      <w:r>
        <w:rPr>
          <w:noProof/>
        </w:rPr>
        <w:drawing>
          <wp:inline distT="0" distB="0" distL="0" distR="0" wp14:anchorId="2E200491" wp14:editId="1D5BF57C">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1">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2" w:name="_Toc512436777"/>
      <w:bookmarkStart w:id="33" w:name="_Toc515380089"/>
      <w:r>
        <w:t>Serveur</w:t>
      </w:r>
      <w:bookmarkEnd w:id="32"/>
      <w:bookmarkEnd w:id="33"/>
    </w:p>
    <w:p w:rsidR="00301A39" w:rsidRDefault="00CD6DBE" w:rsidP="00531921">
      <w:pPr>
        <w:jc w:val="center"/>
      </w:pPr>
      <w:r>
        <w:rPr>
          <w:noProof/>
        </w:rPr>
        <w:drawing>
          <wp:inline distT="0" distB="0" distL="0" distR="0" wp14:anchorId="6BE56279" wp14:editId="59FFA049">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2">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301A39" w:rsidRDefault="00301A39" w:rsidP="00301A39">
      <w:r>
        <w:br w:type="page"/>
      </w:r>
    </w:p>
    <w:p w:rsidR="00CD6DBE" w:rsidRPr="005C0D80" w:rsidRDefault="00CD6DBE" w:rsidP="00CD6DBE">
      <w:pPr>
        <w:pStyle w:val="Titre1"/>
      </w:pPr>
      <w:bookmarkStart w:id="34" w:name="_Toc512436778"/>
      <w:bookmarkStart w:id="35" w:name="_Toc515380090"/>
      <w:r w:rsidRPr="005C0D80">
        <w:lastRenderedPageBreak/>
        <w:t xml:space="preserve">cas d’utilisation </w:t>
      </w:r>
      <w:bookmarkStart w:id="36" w:name="_Hlk512363322"/>
      <w:r>
        <w:t>générale</w:t>
      </w:r>
      <w:bookmarkEnd w:id="34"/>
      <w:bookmarkEnd w:id="35"/>
      <w:bookmarkEnd w:id="36"/>
    </w:p>
    <w:p w:rsidR="00CD6DBE" w:rsidRDefault="00CD6DBE" w:rsidP="00CD6DBE">
      <w:pPr>
        <w:pStyle w:val="Titre2"/>
      </w:pPr>
      <w:bookmarkStart w:id="37" w:name="_Toc512436779"/>
      <w:bookmarkStart w:id="38" w:name="_Toc515380091"/>
      <w:r w:rsidRPr="005C0D80">
        <w:t xml:space="preserve">Diagramme de cas d’utilisation </w:t>
      </w:r>
      <w:r>
        <w:t>générale</w:t>
      </w:r>
      <w:bookmarkEnd w:id="37"/>
      <w:bookmarkEnd w:id="38"/>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9" w:name="_Toc512436780"/>
      <w:bookmarkStart w:id="40" w:name="_Toc515380092"/>
      <w:r>
        <w:t>Player</w:t>
      </w:r>
      <w:bookmarkEnd w:id="39"/>
      <w:bookmarkEnd w:id="4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CD6DBE" w:rsidRDefault="00CD6DBE" w:rsidP="00CD6DBE">
      <w:pPr>
        <w:pStyle w:val="Paragraphedeliste"/>
        <w:numPr>
          <w:ilvl w:val="0"/>
          <w:numId w:val="5"/>
        </w:numPr>
      </w:pPr>
      <w:r>
        <w:t xml:space="preserve">Start </w:t>
      </w:r>
      <w:proofErr w:type="spellStart"/>
      <w:r>
        <w:t>game</w:t>
      </w:r>
      <w:proofErr w:type="spellEnd"/>
      <w:r>
        <w:t xml:space="preserve"> : permet de lancer une partie, de base à 2 joueurs.</w:t>
      </w:r>
    </w:p>
    <w:p w:rsidR="00CD6DBE" w:rsidRDefault="00CD6DBE" w:rsidP="00CD6DBE">
      <w:pPr>
        <w:pStyle w:val="Paragraphedeliste"/>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w:t>
      </w:r>
      <w:r w:rsidR="00E108C7">
        <w:t>a</w:t>
      </w:r>
      <w:r>
        <w:t xml:space="preserve"> base de données.</w:t>
      </w:r>
    </w:p>
    <w:p w:rsidR="00CD6DBE" w:rsidRDefault="00CD6DBE" w:rsidP="00CD6DBE">
      <w:pPr>
        <w:pStyle w:val="Paragraphedeliste"/>
        <w:numPr>
          <w:ilvl w:val="0"/>
          <w:numId w:val="5"/>
        </w:numPr>
      </w:pPr>
      <w:proofErr w:type="spellStart"/>
      <w:r>
        <w:t>Username</w:t>
      </w:r>
      <w:proofErr w:type="spellEnd"/>
      <w:r>
        <w:t xml:space="preserve"> : champs de texte permettant au joueur d'entrer un nom d'utilisateur qui sera utilisé pour enregistrer son score.</w:t>
      </w:r>
    </w:p>
    <w:p w:rsidR="00CD6DBE" w:rsidRDefault="00CD6DBE" w:rsidP="00CD6DBE">
      <w:pPr>
        <w:pStyle w:val="Paragraphedeliste"/>
        <w:numPr>
          <w:ilvl w:val="0"/>
          <w:numId w:val="5"/>
        </w:numPr>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CD6DBE" w:rsidRDefault="00CD6DBE" w:rsidP="00CD6DBE">
      <w:pPr>
        <w:pStyle w:val="Titre2"/>
      </w:pPr>
      <w:bookmarkStart w:id="41" w:name="_Toc512436781"/>
      <w:bookmarkStart w:id="42" w:name="_Toc515380093"/>
      <w:r>
        <w:t>Admin</w:t>
      </w:r>
      <w:bookmarkEnd w:id="41"/>
      <w:bookmarkEnd w:id="4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pPr>
      <w:r w:rsidRPr="00621086">
        <w:t>Reset scores : réinitialise tous les scores.</w:t>
      </w:r>
    </w:p>
    <w:p w:rsidR="00CD6DBE" w:rsidRDefault="00CD6DBE" w:rsidP="00CD6DBE">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p>
    <w:p w:rsidR="00301A39" w:rsidRDefault="00301A39" w:rsidP="00301A39">
      <w:pPr>
        <w:pStyle w:val="Titre1"/>
      </w:pPr>
      <w:bookmarkStart w:id="43" w:name="_Toc512436782"/>
      <w:bookmarkStart w:id="44" w:name="_Toc515380094"/>
      <w:r>
        <w:lastRenderedPageBreak/>
        <w:t>Échange entre le serveur et le client</w:t>
      </w:r>
      <w:bookmarkEnd w:id="43"/>
      <w:bookmarkEnd w:id="44"/>
    </w:p>
    <w:p w:rsidR="00301A39" w:rsidRDefault="00301A39" w:rsidP="00301A39">
      <w:r>
        <w:t>Partage des responsabilités entre le serveur et le client : Qui fait quoi ?</w:t>
      </w:r>
    </w:p>
    <w:p w:rsidR="00301A39" w:rsidRDefault="00301A39" w:rsidP="00301A39">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45" w:name="_Toc512436783"/>
      <w:bookmarkStart w:id="46" w:name="_Toc515380095"/>
      <w:r w:rsidRPr="00CF7E4B">
        <w:t>Protocole d’échange Client-Serveur</w:t>
      </w:r>
      <w:bookmarkEnd w:id="45"/>
      <w:bookmarkEnd w:id="46"/>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7" w:name="_Toc512436784"/>
      <w:bookmarkStart w:id="48" w:name="_Toc515380096"/>
      <w:r>
        <w:lastRenderedPageBreak/>
        <w:t>Comment se déroulent le lancement du jeu et sa fin ?</w:t>
      </w:r>
      <w:bookmarkEnd w:id="47"/>
      <w:bookmarkEnd w:id="48"/>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49" w:name="_Toc512436785"/>
      <w:bookmarkStart w:id="50" w:name="_Toc515380097"/>
      <w:r>
        <w:t>Base de données</w:t>
      </w:r>
      <w:bookmarkEnd w:id="49"/>
      <w:bookmarkEnd w:id="50"/>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1A39" w:rsidRDefault="00301A39" w:rsidP="00301A39">
      <w:pPr>
        <w:pStyle w:val="Titre1"/>
      </w:pPr>
      <w:bookmarkStart w:id="51" w:name="_Toc512436786"/>
      <w:bookmarkStart w:id="52" w:name="_Toc515380098"/>
      <w:r>
        <w:t>Les différentes responsabilités au sein de la NUKETEAM</w:t>
      </w:r>
      <w:bookmarkEnd w:id="51"/>
      <w:bookmarkEnd w:id="52"/>
    </w:p>
    <w:p w:rsidR="00301A39" w:rsidRDefault="00301A39" w:rsidP="00301A39">
      <w:pPr>
        <w:pStyle w:val="Paragraphedeliste"/>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301A39" w:rsidRDefault="00301A39" w:rsidP="00301A39">
      <w:pPr>
        <w:pStyle w:val="Paragraphedeliste"/>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301A39" w:rsidRDefault="00301A39" w:rsidP="00301A39">
      <w:pPr>
        <w:pStyle w:val="Paragraphedeliste"/>
        <w:numPr>
          <w:ilvl w:val="0"/>
          <w:numId w:val="7"/>
        </w:numPr>
      </w:pPr>
      <w:r>
        <w:t xml:space="preserve">Dejvid MUAREMI est le </w:t>
      </w:r>
      <w:proofErr w:type="spellStart"/>
      <w:r>
        <w:t>product</w:t>
      </w:r>
      <w:proofErr w:type="spellEnd"/>
      <w:r>
        <w:t xml:space="preserve"> designer (Le bon)</w:t>
      </w:r>
    </w:p>
    <w:p w:rsidR="00301A39" w:rsidRDefault="00301A39" w:rsidP="00301A39">
      <w:pPr>
        <w:pStyle w:val="Paragraphedeliste"/>
        <w:numPr>
          <w:ilvl w:val="0"/>
          <w:numId w:val="7"/>
        </w:numPr>
      </w:pPr>
      <w:r>
        <w:t>Romain GALLAY est le testeur (La brute)</w:t>
      </w:r>
    </w:p>
    <w:p w:rsidR="00301A39" w:rsidRDefault="00301A39" w:rsidP="00301A39">
      <w:pPr>
        <w:pStyle w:val="Paragraphedeliste"/>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CD6DBE" w:rsidRDefault="00CD6DBE" w:rsidP="00CD6DBE">
      <w:pPr>
        <w:rPr>
          <w:rFonts w:cs="Times New Roman"/>
        </w:rPr>
      </w:pPr>
    </w:p>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3" w:name="_Toc512436787"/>
      <w:bookmarkStart w:id="54" w:name="_Toc515380099"/>
      <w:bookmarkStart w:id="55" w:name="_Hlk512601350"/>
      <w:r>
        <w:rPr>
          <w:rFonts w:eastAsia="Arial Unicode MS"/>
        </w:rPr>
        <w:lastRenderedPageBreak/>
        <w:t>Backlog de produit</w:t>
      </w:r>
      <w:bookmarkEnd w:id="53"/>
      <w:bookmarkEnd w:id="54"/>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5"/>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6" w:name="_Toc515380100"/>
      <w:r w:rsidRPr="00301A39">
        <w:lastRenderedPageBreak/>
        <w:t>PLAN DES ITERATIONS</w:t>
      </w:r>
      <w:bookmarkEnd w:id="56"/>
    </w:p>
    <w:p w:rsidR="00301A39" w:rsidRDefault="00301A39" w:rsidP="00301A39">
      <w:pPr>
        <w:pStyle w:val="Titre2"/>
      </w:pPr>
      <w:bookmarkStart w:id="57" w:name="_Toc515380101"/>
      <w:r w:rsidRPr="00301A39">
        <w:t>ITERATION 1</w:t>
      </w:r>
      <w:bookmarkEnd w:id="57"/>
    </w:p>
    <w:p w:rsidR="00570F44" w:rsidRDefault="00570F44" w:rsidP="00570F44">
      <w:pPr>
        <w:pStyle w:val="Titre3"/>
      </w:pPr>
      <w:bookmarkStart w:id="58" w:name="_Toc515380102"/>
      <w:r w:rsidRPr="00570F44">
        <w:t>Objectifs</w:t>
      </w:r>
      <w:bookmarkEnd w:id="58"/>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59" w:name="_Toc515380103"/>
      <w:r w:rsidRPr="00301A39">
        <w:t>HISTOIRE</w:t>
      </w:r>
      <w:bookmarkEnd w:id="59"/>
      <w:r w:rsidRPr="00301A39">
        <w:t xml:space="preserve"> </w:t>
      </w:r>
    </w:p>
    <w:p w:rsidR="00301A39" w:rsidRPr="00301A39" w:rsidRDefault="00301A39" w:rsidP="00301A39">
      <w:pPr>
        <w:pStyle w:val="Paragraphedeliste"/>
        <w:numPr>
          <w:ilvl w:val="0"/>
          <w:numId w:val="3"/>
        </w:numPr>
        <w:rPr>
          <w:rFonts w:cs="Times New Roman"/>
        </w:rPr>
      </w:pPr>
      <w:r w:rsidRPr="00301A39">
        <w:rPr>
          <w:rFonts w:cs="Times New Roman"/>
        </w:rPr>
        <w:t>Mise en place de l’interface</w:t>
      </w:r>
    </w:p>
    <w:p w:rsidR="00301A39" w:rsidRPr="00301A39" w:rsidRDefault="003E0570" w:rsidP="00301A39">
      <w:pPr>
        <w:pStyle w:val="Paragraphedeliste"/>
        <w:numPr>
          <w:ilvl w:val="1"/>
          <w:numId w:val="3"/>
        </w:numPr>
        <w:rPr>
          <w:rFonts w:cs="Times New Roman"/>
        </w:rPr>
      </w:pPr>
      <w:r>
        <w:rPr>
          <w:rFonts w:cs="Times New Roman"/>
        </w:rPr>
        <w:t xml:space="preserve">1 </w:t>
      </w:r>
      <w:r w:rsidR="00301A39" w:rsidRPr="00301A39">
        <w:rPr>
          <w:rFonts w:cs="Times New Roman"/>
        </w:rPr>
        <w:t>Création des différentes interfaces du jeu</w:t>
      </w:r>
    </w:p>
    <w:p w:rsidR="00301A39" w:rsidRPr="00301A39" w:rsidRDefault="003E0570" w:rsidP="00301A39">
      <w:pPr>
        <w:pStyle w:val="Paragraphedeliste"/>
        <w:numPr>
          <w:ilvl w:val="1"/>
          <w:numId w:val="3"/>
        </w:numPr>
        <w:rPr>
          <w:rFonts w:cs="Times New Roman"/>
        </w:rPr>
      </w:pPr>
      <w:r>
        <w:rPr>
          <w:rFonts w:cs="Times New Roman"/>
        </w:rPr>
        <w:t xml:space="preserve">2 </w:t>
      </w:r>
      <w:r w:rsidR="00301A39"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rPr>
          <w:rFonts w:cs="Times New Roman"/>
        </w:rPr>
      </w:pPr>
      <w:r w:rsidRPr="00301A39">
        <w:rPr>
          <w:rFonts w:cs="Times New Roman"/>
        </w:rPr>
        <w:t>Schéma global du projet</w:t>
      </w:r>
    </w:p>
    <w:p w:rsidR="00301A39" w:rsidRPr="00301A39" w:rsidRDefault="00B30F94" w:rsidP="00B30F94">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301A39" w:rsidRPr="00301A39" w:rsidRDefault="00B30F94" w:rsidP="00B30F94">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301A39" w:rsidRPr="00301A39" w:rsidRDefault="00301A39" w:rsidP="00301A39">
      <w:pPr>
        <w:pStyle w:val="Paragraphedeliste"/>
        <w:numPr>
          <w:ilvl w:val="0"/>
          <w:numId w:val="3"/>
        </w:numPr>
        <w:rPr>
          <w:rFonts w:cs="Times New Roman"/>
        </w:rPr>
      </w:pPr>
      <w:r w:rsidRPr="00301A39">
        <w:rPr>
          <w:rFonts w:cs="Times New Roman"/>
        </w:rPr>
        <w:t>Modèle des données persistantes</w:t>
      </w:r>
    </w:p>
    <w:p w:rsidR="00B30F94" w:rsidRDefault="00B30F94" w:rsidP="00B30F94">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301A39" w:rsidRPr="00B30F94" w:rsidRDefault="00B30F94" w:rsidP="00B30F94">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1276E9" w:rsidRPr="001276E9" w:rsidRDefault="001276E9" w:rsidP="001276E9">
      <w:pPr>
        <w:pStyle w:val="Titre3"/>
      </w:pPr>
      <w:bookmarkStart w:id="60" w:name="_Toc515380104"/>
      <w:r w:rsidRPr="001276E9">
        <w:t>Bilan du Sprint</w:t>
      </w:r>
      <w:bookmarkEnd w:id="60"/>
    </w:p>
    <w:p w:rsidR="001276E9" w:rsidRPr="001276E9" w:rsidRDefault="001276E9" w:rsidP="00B864D9">
      <w:pPr>
        <w:pStyle w:val="Titre4"/>
      </w:pPr>
      <w:r w:rsidRPr="001276E9">
        <w:t>Bilan par le scrum master</w:t>
      </w:r>
    </w:p>
    <w:p w:rsidR="001276E9" w:rsidRPr="001276E9" w:rsidRDefault="001276E9" w:rsidP="001276E9">
      <w:pPr>
        <w:rPr>
          <w:rFonts w:cs="Times New Roman"/>
        </w:rPr>
      </w:pPr>
      <w:r w:rsidRPr="001276E9">
        <w:rPr>
          <w:rFonts w:cs="Times New Roman"/>
        </w:rPr>
        <w:t>Histoire No 1, 19, 20 planifiées : toutes terminées à 100 %.</w:t>
      </w:r>
    </w:p>
    <w:p w:rsidR="001276E9" w:rsidRPr="001276E9" w:rsidRDefault="001276E9" w:rsidP="001276E9">
      <w:pPr>
        <w:rPr>
          <w:rFonts w:cs="Times New Roman"/>
        </w:rPr>
      </w:pPr>
      <w:r w:rsidRPr="001276E9">
        <w:rPr>
          <w:rFonts w:cs="Times New Roman"/>
        </w:rPr>
        <w:t>Vélocité du sprint : 14</w:t>
      </w:r>
    </w:p>
    <w:p w:rsidR="001276E9" w:rsidRPr="001276E9" w:rsidRDefault="001276E9" w:rsidP="001276E9">
      <w:pPr>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rPr>
          <w:rFonts w:cs="Times New Roman"/>
        </w:rPr>
      </w:pPr>
      <w:r w:rsidRPr="00471B25">
        <w:t>Ce sprint étant le premier nous avons décidé de prendre le temps d’organiser chacun des sprints suivants et ainsi la charge de travail de celui</w:t>
      </w:r>
      <w:r w:rsidR="00D11FCD">
        <w:t>-ci</w:t>
      </w:r>
      <w:r w:rsidRPr="00471B25">
        <w:t xml:space="preserve">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w:t>
      </w:r>
      <w:r w:rsidR="00A573C6">
        <w:t>l</w:t>
      </w:r>
      <w:r>
        <w:t>lay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r>
        <w:t>Koubaa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 xml:space="preserve">ches est en accord avec celui prévu sur </w:t>
      </w:r>
      <w:proofErr w:type="spellStart"/>
      <w:r>
        <w:t>icescrum</w:t>
      </w:r>
      <w:proofErr w:type="spellEnd"/>
      <w:r>
        <w:t xml:space="preserve"> par le </w:t>
      </w:r>
      <w:proofErr w:type="spellStart"/>
      <w:r>
        <w:t>scrum</w:t>
      </w:r>
      <w:proofErr w:type="spellEnd"/>
      <w:r>
        <w:t xml:space="preserve"> master.</w:t>
      </w:r>
    </w:p>
    <w:p w:rsidR="005D3835" w:rsidRDefault="005D3835" w:rsidP="00B864D9">
      <w:r>
        <w:t>Muaremi Dejvid :</w:t>
      </w:r>
      <w:r w:rsidR="00A85D8E">
        <w:t xml:space="preserve"> </w:t>
      </w:r>
      <w:r w:rsidR="00387233">
        <w:t xml:space="preserve">J’ai pu mettre en pratique les notions acquises en SER afin de créer mes divers fichiers </w:t>
      </w:r>
      <w:proofErr w:type="spellStart"/>
      <w:r w:rsidR="00387233">
        <w:t>json</w:t>
      </w:r>
      <w:proofErr w:type="spellEnd"/>
      <w:r w:rsidR="00387233">
        <w:t xml:space="preserve">.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 xml:space="preserve">J'ai pu découvrir le </w:t>
      </w:r>
      <w:proofErr w:type="spellStart"/>
      <w:r w:rsidR="00387233" w:rsidRPr="00387233">
        <w:t>framework</w:t>
      </w:r>
      <w:proofErr w:type="spellEnd"/>
      <w:r w:rsidR="00387233" w:rsidRPr="00387233">
        <w:t xml:space="preserve"> </w:t>
      </w:r>
      <w:proofErr w:type="spellStart"/>
      <w:r w:rsidR="00387233" w:rsidRPr="00387233">
        <w:t>LibGDX</w:t>
      </w:r>
      <w:proofErr w:type="spellEnd"/>
      <w:r w:rsidR="00387233" w:rsidRPr="00387233">
        <w:t xml:space="preserve"> afin de mettre en place l'interface graphique. Pas de problème particulier rencontré lors de ce sprint.</w:t>
      </w:r>
    </w:p>
    <w:p w:rsidR="00471B25" w:rsidRDefault="00471B25">
      <w:r>
        <w:br w:type="page"/>
      </w:r>
    </w:p>
    <w:p w:rsidR="00301A39" w:rsidRDefault="00301A39" w:rsidP="00301A39">
      <w:pPr>
        <w:pStyle w:val="Titre2"/>
      </w:pPr>
      <w:bookmarkStart w:id="61" w:name="_Toc515380105"/>
      <w:r w:rsidRPr="00301A39">
        <w:lastRenderedPageBreak/>
        <w:t>ITERATION 2</w:t>
      </w:r>
      <w:bookmarkEnd w:id="61"/>
    </w:p>
    <w:p w:rsidR="00570F44" w:rsidRDefault="00570F44" w:rsidP="00570F44">
      <w:pPr>
        <w:pStyle w:val="Titre3"/>
      </w:pPr>
      <w:bookmarkStart w:id="62" w:name="_Toc515380106"/>
      <w:r w:rsidRPr="00570F44">
        <w:t>Objectifs</w:t>
      </w:r>
      <w:bookmarkEnd w:id="62"/>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3" w:name="_Toc515380107"/>
      <w:r w:rsidRPr="00301A39">
        <w:t>HISTOIRES</w:t>
      </w:r>
      <w:bookmarkEnd w:id="63"/>
      <w:r w:rsidRPr="00301A39">
        <w:t xml:space="preserve"> </w:t>
      </w:r>
    </w:p>
    <w:p w:rsidR="00301A39" w:rsidRDefault="00301A39" w:rsidP="00301A39">
      <w:pPr>
        <w:pStyle w:val="Paragraphedeliste"/>
        <w:numPr>
          <w:ilvl w:val="0"/>
          <w:numId w:val="3"/>
        </w:numPr>
        <w:rPr>
          <w:rFonts w:cs="Times New Roman"/>
        </w:rPr>
      </w:pPr>
      <w:r w:rsidRPr="00301A39">
        <w:rPr>
          <w:rFonts w:cs="Times New Roman"/>
        </w:rPr>
        <w:t>Protocole de communication</w:t>
      </w:r>
    </w:p>
    <w:p w:rsidR="007C553E" w:rsidRDefault="007C553E" w:rsidP="00EB3F18">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7C553E" w:rsidRDefault="007C553E" w:rsidP="007C553E">
      <w:pPr>
        <w:pStyle w:val="Paragraphedeliste"/>
        <w:numPr>
          <w:ilvl w:val="1"/>
          <w:numId w:val="3"/>
        </w:numPr>
        <w:rPr>
          <w:rFonts w:cs="Times New Roman"/>
        </w:rPr>
      </w:pPr>
      <w:r w:rsidRPr="007C553E">
        <w:rPr>
          <w:rFonts w:cs="Times New Roman"/>
        </w:rPr>
        <w:t>8 implémentation de la sérialisation/désérialisation</w:t>
      </w:r>
    </w:p>
    <w:p w:rsidR="007C553E" w:rsidRDefault="007C553E" w:rsidP="00CD46EE">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7C553E" w:rsidRDefault="007C553E" w:rsidP="007C553E">
      <w:pPr>
        <w:pStyle w:val="Paragraphedeliste"/>
        <w:numPr>
          <w:ilvl w:val="1"/>
          <w:numId w:val="3"/>
        </w:numPr>
        <w:rPr>
          <w:rFonts w:cs="Times New Roman"/>
        </w:rPr>
      </w:pPr>
      <w:r w:rsidRPr="007C553E">
        <w:rPr>
          <w:rFonts w:cs="Times New Roman"/>
        </w:rPr>
        <w:t>10 Tests de clients se connectant au serveur du jeu</w:t>
      </w:r>
    </w:p>
    <w:p w:rsidR="00301A39" w:rsidRDefault="00301A39" w:rsidP="00CD46EE">
      <w:pPr>
        <w:pStyle w:val="Paragraphedeliste"/>
        <w:numPr>
          <w:ilvl w:val="0"/>
          <w:numId w:val="3"/>
        </w:numPr>
        <w:rPr>
          <w:rFonts w:cs="Times New Roman"/>
        </w:rPr>
      </w:pPr>
      <w:r w:rsidRPr="007C553E">
        <w:rPr>
          <w:rFonts w:cs="Times New Roman"/>
        </w:rPr>
        <w:t>Création d’un personnage</w:t>
      </w:r>
    </w:p>
    <w:p w:rsidR="007C553E" w:rsidRDefault="007C553E" w:rsidP="007C553E">
      <w:pPr>
        <w:pStyle w:val="Paragraphedeliste"/>
        <w:numPr>
          <w:ilvl w:val="1"/>
          <w:numId w:val="3"/>
        </w:numPr>
        <w:rPr>
          <w:rFonts w:cs="Times New Roman"/>
        </w:rPr>
      </w:pPr>
      <w:r w:rsidRPr="007C553E">
        <w:rPr>
          <w:rFonts w:cs="Times New Roman"/>
        </w:rPr>
        <w:t>11 création de classe représentant un personnage</w:t>
      </w:r>
    </w:p>
    <w:p w:rsidR="007C553E" w:rsidRPr="007C553E" w:rsidRDefault="007C553E" w:rsidP="007C553E">
      <w:pPr>
        <w:pStyle w:val="Paragraphedeliste"/>
        <w:numPr>
          <w:ilvl w:val="1"/>
          <w:numId w:val="3"/>
        </w:numPr>
        <w:rPr>
          <w:rFonts w:cs="Times New Roman"/>
        </w:rPr>
      </w:pPr>
      <w:r w:rsidRPr="007C553E">
        <w:rPr>
          <w:rFonts w:cs="Times New Roman"/>
        </w:rPr>
        <w:t>12 création de la texture du personnage</w:t>
      </w:r>
    </w:p>
    <w:p w:rsidR="00A573C6" w:rsidRPr="001276E9" w:rsidRDefault="00A573C6" w:rsidP="00A573C6">
      <w:pPr>
        <w:pStyle w:val="Titre3"/>
      </w:pPr>
      <w:bookmarkStart w:id="64" w:name="_Toc515380108"/>
      <w:r w:rsidRPr="001276E9">
        <w:t>Bilan du Sprint</w:t>
      </w:r>
      <w:bookmarkEnd w:id="6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B30F94">
        <w:rPr>
          <w:rFonts w:cs="Times New Roman"/>
        </w:rPr>
        <w:t xml:space="preserve">8 et </w:t>
      </w:r>
      <w:r w:rsidR="003E0570">
        <w:rPr>
          <w:rFonts w:cs="Times New Roman"/>
        </w:rPr>
        <w:t>11</w:t>
      </w:r>
      <w:r w:rsidRPr="001276E9">
        <w:rPr>
          <w:rFonts w:cs="Times New Roman"/>
        </w:rPr>
        <w:t xml:space="preserve"> planifiées : </w:t>
      </w:r>
      <w:r w:rsidR="003E0570">
        <w:rPr>
          <w:rFonts w:cs="Times New Roman"/>
        </w:rPr>
        <w:t>toutes</w:t>
      </w:r>
      <w:r>
        <w:rPr>
          <w:rFonts w:cs="Times New Roman"/>
        </w:rPr>
        <w:t xml:space="preserve"> </w:t>
      </w:r>
      <w:r w:rsidRPr="001276E9">
        <w:rPr>
          <w:rFonts w:cs="Times New Roman"/>
        </w:rPr>
        <w:t xml:space="preserve">terminées à </w:t>
      </w:r>
      <w:r w:rsidR="003E0570">
        <w:rPr>
          <w:rFonts w:cs="Times New Roman"/>
        </w:rPr>
        <w:t>100</w:t>
      </w:r>
      <w:r>
        <w:rPr>
          <w:rFonts w:cs="Times New Roman"/>
        </w:rPr>
        <w:t xml:space="preserve"> </w:t>
      </w:r>
      <w:r w:rsidRPr="001276E9">
        <w:rPr>
          <w:rFonts w:cs="Times New Roman"/>
        </w:rPr>
        <w:t>%.</w:t>
      </w:r>
    </w:p>
    <w:p w:rsidR="00A573C6" w:rsidRPr="001276E9" w:rsidRDefault="00B30F94" w:rsidP="00A573C6">
      <w:pPr>
        <w:rPr>
          <w:rFonts w:cs="Times New Roman"/>
        </w:rPr>
      </w:pPr>
      <w:r>
        <w:rPr>
          <w:rFonts w:cs="Times New Roman"/>
        </w:rPr>
        <w:t xml:space="preserve">Vélocité du sprint : </w:t>
      </w:r>
      <w:r w:rsidR="00A573C6" w:rsidRPr="001276E9">
        <w:rPr>
          <w:rFonts w:cs="Times New Roman"/>
        </w:rPr>
        <w:t>4</w:t>
      </w:r>
      <w:r>
        <w:rPr>
          <w:rFonts w:cs="Times New Roman"/>
        </w:rPr>
        <w:t>2</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0B3DCE" w:rsidP="00A573C6">
      <w:r w:rsidRPr="000B3DCE">
        <w:t>Chaque tâche a été terminée dans les délais et de manière satisfaisante. Nous avons également pris un peu d'avance dans la gestion du déplacement des personnages.</w:t>
      </w:r>
    </w:p>
    <w:p w:rsidR="00A573C6" w:rsidRPr="001276E9" w:rsidRDefault="00A573C6" w:rsidP="00A573C6">
      <w:pPr>
        <w:pStyle w:val="Titre4"/>
      </w:pPr>
      <w:r>
        <w:t>Autocritique</w:t>
      </w:r>
    </w:p>
    <w:p w:rsidR="00A573C6" w:rsidRPr="001276E9" w:rsidRDefault="000B3DCE" w:rsidP="00A573C6">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12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5</w:t>
            </w:r>
          </w:p>
        </w:tc>
      </w:tr>
    </w:tbl>
    <w:p w:rsidR="000B3DCE" w:rsidRDefault="000B3DCE" w:rsidP="000B3DCE"/>
    <w:p w:rsidR="000B3DCE" w:rsidRDefault="000B3DCE" w:rsidP="000B3DCE">
      <w:pPr>
        <w:jc w:val="left"/>
      </w:pPr>
      <w:r>
        <w:br w:type="page"/>
      </w:r>
    </w:p>
    <w:p w:rsidR="00A573C6" w:rsidRDefault="00A573C6" w:rsidP="00A573C6">
      <w:pPr>
        <w:pStyle w:val="Titre4"/>
      </w:pPr>
      <w:r>
        <w:lastRenderedPageBreak/>
        <w:t>C</w:t>
      </w:r>
      <w:r w:rsidRPr="001276E9">
        <w:t>ommentaire personnel</w:t>
      </w:r>
    </w:p>
    <w:p w:rsidR="00A573C6" w:rsidRDefault="00A573C6" w:rsidP="002A408B">
      <w:r>
        <w:t>Gallay Romain :</w:t>
      </w:r>
      <w:r w:rsidR="002A408B">
        <w:t xml:space="preserve"> </w:t>
      </w:r>
      <w:r w:rsidR="002A408B" w:rsidRPr="002A408B">
        <w:t>Le développement du client s'est bien passé grâce à une collaboration étroite avec le développeur s'occupant du server (j'ai nommé Walid).</w:t>
      </w:r>
    </w:p>
    <w:p w:rsidR="00A573C6" w:rsidRDefault="00A573C6" w:rsidP="00A573C6">
      <w:r>
        <w:t>Koubaa Walid :</w:t>
      </w:r>
      <w:r w:rsidR="001626B8">
        <w:t xml:space="preserve"> </w:t>
      </w:r>
      <w:r w:rsidR="00EE2E89"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A573C6" w:rsidRDefault="00A573C6" w:rsidP="002A408B">
      <w:r>
        <w:t>Muaremi Dejvid :</w:t>
      </w:r>
      <w:r w:rsidR="002A408B">
        <w:t xml:space="preserve"> Mon sprint s’est déroulé sans trop de problème. Cependant, j’ai dû modifier une partie du personnage afin de gérer la sérialisation.</w:t>
      </w:r>
    </w:p>
    <w:p w:rsidR="00A573C6" w:rsidRPr="00D9515A" w:rsidRDefault="00A573C6" w:rsidP="00A573C6">
      <w:r>
        <w:t>Siu Aurélien :</w:t>
      </w:r>
      <w:r w:rsidR="001626B8">
        <w:t xml:space="preserve"> </w:t>
      </w:r>
      <w:r w:rsidR="00D9515A" w:rsidRPr="00D9515A">
        <w:t>L'implémentation de la classe Personnage s'est révélé plus consistante que prévu. En effet, j'ai dû définir précisément quel</w:t>
      </w:r>
      <w:r w:rsidR="00D9515A">
        <w:t>le</w:t>
      </w:r>
      <w:r w:rsidR="00D9515A"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00D9515A" w:rsidRPr="00D9515A">
        <w:t>libgdx</w:t>
      </w:r>
      <w:proofErr w:type="spellEnd"/>
      <w:r w:rsidR="00D9515A">
        <w:t>.</w:t>
      </w:r>
    </w:p>
    <w:p w:rsidR="00471B25" w:rsidRDefault="00471B25">
      <w:pPr>
        <w:rPr>
          <w:rFonts w:cs="Times New Roman"/>
        </w:rPr>
      </w:pPr>
      <w:r>
        <w:rPr>
          <w:rFonts w:cs="Times New Roman"/>
        </w:rPr>
        <w:br w:type="page"/>
      </w:r>
    </w:p>
    <w:p w:rsidR="00301A39" w:rsidRDefault="00301A39" w:rsidP="00301A39">
      <w:pPr>
        <w:pStyle w:val="Titre2"/>
      </w:pPr>
      <w:bookmarkStart w:id="65" w:name="_Toc515380109"/>
      <w:r w:rsidRPr="00301A39">
        <w:lastRenderedPageBreak/>
        <w:t>ITERATION 3</w:t>
      </w:r>
      <w:bookmarkEnd w:id="65"/>
    </w:p>
    <w:p w:rsidR="00570F44" w:rsidRDefault="00570F44" w:rsidP="00570F44">
      <w:pPr>
        <w:pStyle w:val="Titre3"/>
      </w:pPr>
      <w:bookmarkStart w:id="66" w:name="_Toc515380110"/>
      <w:r w:rsidRPr="00570F44">
        <w:t>Objectifs</w:t>
      </w:r>
      <w:bookmarkEnd w:id="66"/>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7" w:name="_Toc515380111"/>
      <w:r w:rsidRPr="00301A39">
        <w:t>HISTOIRES</w:t>
      </w:r>
      <w:bookmarkEnd w:id="67"/>
    </w:p>
    <w:p w:rsidR="00301A39" w:rsidRDefault="00E1101D" w:rsidP="00301A39">
      <w:pPr>
        <w:pStyle w:val="Paragraphedeliste"/>
        <w:numPr>
          <w:ilvl w:val="0"/>
          <w:numId w:val="11"/>
        </w:numPr>
        <w:rPr>
          <w:rFonts w:cs="Times New Roman"/>
        </w:rPr>
      </w:pPr>
      <w:r>
        <w:rPr>
          <w:rFonts w:cs="Times New Roman"/>
        </w:rPr>
        <w:t>Spécialisation d’un personnage</w:t>
      </w:r>
    </w:p>
    <w:p w:rsidR="00583BDF" w:rsidRDefault="00583BDF" w:rsidP="00583BDF">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583BDF" w:rsidRDefault="00583BDF" w:rsidP="00583BDF">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583BDF" w:rsidRDefault="00583BDF" w:rsidP="00583BDF">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583BDF" w:rsidRPr="00301A39" w:rsidRDefault="00583BDF" w:rsidP="00583BDF">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583BDF" w:rsidRDefault="00301A39" w:rsidP="00583BDF">
      <w:pPr>
        <w:pStyle w:val="Paragraphedeliste"/>
        <w:numPr>
          <w:ilvl w:val="0"/>
          <w:numId w:val="11"/>
        </w:numPr>
        <w:rPr>
          <w:rFonts w:cs="Times New Roman"/>
        </w:rPr>
      </w:pPr>
      <w:r w:rsidRPr="00583BDF">
        <w:rPr>
          <w:rFonts w:cs="Times New Roman"/>
        </w:rPr>
        <w:t>Déplacement des joueurs</w:t>
      </w:r>
    </w:p>
    <w:p w:rsidR="00583BDF" w:rsidRDefault="00583BDF" w:rsidP="00CD163B">
      <w:pPr>
        <w:pStyle w:val="Paragraphedeliste"/>
        <w:numPr>
          <w:ilvl w:val="1"/>
          <w:numId w:val="11"/>
        </w:numPr>
        <w:rPr>
          <w:rFonts w:cs="Times New Roman"/>
        </w:rPr>
      </w:pPr>
      <w:r w:rsidRPr="00583BDF">
        <w:rPr>
          <w:rFonts w:cs="Times New Roman"/>
        </w:rPr>
        <w:t>19 Envoie et réception des événements du clavier</w:t>
      </w:r>
    </w:p>
    <w:p w:rsidR="00583BDF" w:rsidRPr="00583BDF" w:rsidRDefault="00583BDF" w:rsidP="00583BDF">
      <w:pPr>
        <w:pStyle w:val="Paragraphedeliste"/>
        <w:numPr>
          <w:ilvl w:val="1"/>
          <w:numId w:val="11"/>
        </w:numPr>
        <w:rPr>
          <w:rFonts w:cs="Times New Roman"/>
        </w:rPr>
      </w:pPr>
      <w:r w:rsidRPr="00583BDF">
        <w:rPr>
          <w:rFonts w:cs="Times New Roman"/>
        </w:rPr>
        <w:t>20 Améliorer le client handler du serveur pour gérer les événements reçus</w:t>
      </w:r>
    </w:p>
    <w:p w:rsidR="00301A39" w:rsidRDefault="00301A39" w:rsidP="00301A39">
      <w:pPr>
        <w:pStyle w:val="Paragraphedeliste"/>
        <w:numPr>
          <w:ilvl w:val="0"/>
          <w:numId w:val="11"/>
        </w:numPr>
        <w:rPr>
          <w:rFonts w:cs="Times New Roman"/>
        </w:rPr>
      </w:pPr>
      <w:r w:rsidRPr="00301A39">
        <w:rPr>
          <w:rFonts w:cs="Times New Roman"/>
        </w:rPr>
        <w:t>Déplacement des ennemis</w:t>
      </w:r>
    </w:p>
    <w:p w:rsidR="00583BDF" w:rsidRDefault="00583BDF" w:rsidP="00583BDF">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583BDF" w:rsidRDefault="00583BDF" w:rsidP="00583BDF">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A573C6" w:rsidRPr="001276E9" w:rsidRDefault="00A573C6" w:rsidP="00A573C6">
      <w:pPr>
        <w:pStyle w:val="Titre3"/>
      </w:pPr>
      <w:bookmarkStart w:id="68" w:name="_Toc515380112"/>
      <w:r w:rsidRPr="001276E9">
        <w:t>Bilan du Sprint</w:t>
      </w:r>
      <w:bookmarkEnd w:id="68"/>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D3788">
        <w:rPr>
          <w:rFonts w:cs="Times New Roman"/>
        </w:rPr>
        <w:t>2, 3, 9</w:t>
      </w:r>
      <w:r w:rsidRPr="001276E9">
        <w:rPr>
          <w:rFonts w:cs="Times New Roman"/>
        </w:rPr>
        <w:t xml:space="preserve"> planifiées : </w:t>
      </w:r>
      <w:r w:rsidR="005D3788">
        <w:rPr>
          <w:rFonts w:cs="Times New Roman"/>
        </w:rPr>
        <w:t>2</w:t>
      </w:r>
      <w:r>
        <w:rPr>
          <w:rFonts w:cs="Times New Roman"/>
        </w:rPr>
        <w:t xml:space="preserve"> </w:t>
      </w:r>
      <w:r w:rsidR="005D3788">
        <w:rPr>
          <w:rFonts w:cs="Times New Roman"/>
        </w:rPr>
        <w:t>terminé</w:t>
      </w:r>
      <w:r w:rsidRPr="001276E9">
        <w:rPr>
          <w:rFonts w:cs="Times New Roman"/>
        </w:rPr>
        <w:t xml:space="preserve"> à </w:t>
      </w:r>
      <w:r w:rsidR="005D3788">
        <w:rPr>
          <w:rFonts w:cs="Times New Roman"/>
        </w:rPr>
        <w:t>100</w:t>
      </w:r>
      <w:r>
        <w:rPr>
          <w:rFonts w:cs="Times New Roman"/>
        </w:rPr>
        <w:t xml:space="preserve"> </w:t>
      </w:r>
      <w:r w:rsidRPr="001276E9">
        <w:rPr>
          <w:rFonts w:cs="Times New Roman"/>
        </w:rPr>
        <w:t>%</w:t>
      </w:r>
      <w:r w:rsidR="005D3788">
        <w:rPr>
          <w:rFonts w:cs="Times New Roman"/>
        </w:rPr>
        <w:t>, 3 terminé à 0% et 9 terminé à 75%</w:t>
      </w:r>
      <w:r w:rsidRPr="001276E9">
        <w:rPr>
          <w:rFonts w:cs="Times New Roman"/>
        </w:rPr>
        <w:t>.</w:t>
      </w:r>
    </w:p>
    <w:p w:rsidR="00A573C6" w:rsidRPr="001276E9" w:rsidRDefault="00583BDF" w:rsidP="00A573C6">
      <w:pPr>
        <w:rPr>
          <w:rFonts w:cs="Times New Roman"/>
        </w:rPr>
      </w:pPr>
      <w:r>
        <w:rPr>
          <w:rFonts w:cs="Times New Roman"/>
        </w:rPr>
        <w:t xml:space="preserve">Vélocité du sprint : </w:t>
      </w:r>
      <w:r w:rsidR="005D3788">
        <w:rPr>
          <w:rFonts w:cs="Times New Roman"/>
        </w:rPr>
        <w:t>5</w:t>
      </w:r>
    </w:p>
    <w:p w:rsidR="00A573C6" w:rsidRPr="001276E9" w:rsidRDefault="00583BDF" w:rsidP="00A573C6">
      <w:pPr>
        <w:rPr>
          <w:rFonts w:cs="Times New Roman"/>
        </w:rPr>
      </w:pPr>
      <w:r>
        <w:rPr>
          <w:rFonts w:cs="Times New Roman"/>
        </w:rPr>
        <w:t xml:space="preserve">Replanification des histoires au début du sprint, certaines histoires étaient mal </w:t>
      </w:r>
      <w:r w:rsidR="005D3788">
        <w:rPr>
          <w:rFonts w:cs="Times New Roman"/>
        </w:rPr>
        <w:t>définies</w:t>
      </w:r>
      <w:r>
        <w:rPr>
          <w:rFonts w:cs="Times New Roman"/>
        </w:rPr>
        <w:t xml:space="preserve"> au début du sprint.</w:t>
      </w:r>
    </w:p>
    <w:p w:rsidR="00A573C6" w:rsidRDefault="00A573C6" w:rsidP="00A573C6">
      <w:pPr>
        <w:pStyle w:val="Titre4"/>
      </w:pPr>
      <w:r>
        <w:t>Commentaire général</w:t>
      </w:r>
    </w:p>
    <w:p w:rsidR="00A573C6" w:rsidRPr="00B864D9" w:rsidRDefault="005D3788" w:rsidP="00A573C6">
      <w:r w:rsidRPr="005D3788">
        <w:t xml:space="preserve">Ce sprint tombe </w:t>
      </w:r>
      <w:r w:rsidR="00B70A88">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A573C6" w:rsidRPr="001276E9" w:rsidRDefault="00A573C6" w:rsidP="00A573C6">
      <w:pPr>
        <w:pStyle w:val="Titre4"/>
      </w:pPr>
      <w:r>
        <w:t>Autocritique</w:t>
      </w:r>
    </w:p>
    <w:p w:rsidR="00A573C6" w:rsidRPr="001276E9" w:rsidRDefault="005D3788" w:rsidP="00A573C6">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1745EC" w:rsidP="00A573C6">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A573C6" w:rsidRDefault="001745EC"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1745EC" w:rsidP="00A573C6">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163B"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5D3788"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163B"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3.5</w:t>
            </w:r>
          </w:p>
        </w:tc>
      </w:tr>
    </w:tbl>
    <w:p w:rsidR="005D3788" w:rsidRDefault="005D3788">
      <w:pPr>
        <w:jc w:val="left"/>
      </w:pPr>
      <w:r>
        <w:br w:type="page"/>
      </w:r>
    </w:p>
    <w:p w:rsidR="00A573C6" w:rsidRDefault="00A573C6" w:rsidP="00A573C6">
      <w:pPr>
        <w:pStyle w:val="Titre4"/>
      </w:pPr>
      <w:r>
        <w:lastRenderedPageBreak/>
        <w:t>C</w:t>
      </w:r>
      <w:r w:rsidRPr="001276E9">
        <w:t>ommentaire personnel</w:t>
      </w:r>
    </w:p>
    <w:p w:rsidR="00A573C6" w:rsidRDefault="00A573C6" w:rsidP="00A573C6">
      <w:r>
        <w:t>Gallay Romain :</w:t>
      </w:r>
      <w:r w:rsidR="005D3788">
        <w:t xml:space="preserve"> </w:t>
      </w:r>
      <w:r w:rsidR="005D3788" w:rsidRPr="005D3788">
        <w:t>Peu de temps pour avancer les tâches prévues dans ce sprint, l'implémentation de l'IA des monstres nécessite également une gestion des collisions que nous mettrons en place lors du prochain sprint.</w:t>
      </w:r>
    </w:p>
    <w:p w:rsidR="00A573C6" w:rsidRDefault="00A573C6" w:rsidP="00A573C6">
      <w:r>
        <w:t>Koubaa Walid :</w:t>
      </w:r>
      <w:r w:rsidR="005D3788">
        <w:t xml:space="preserve"> </w:t>
      </w:r>
      <w:r w:rsidR="005D3788" w:rsidRPr="005D3788">
        <w:t>Il faudra redoubler d’effort lors du sprint 4 pour éviter d’accumuler le retard et terminer chaque tache prévue à temps.</w:t>
      </w:r>
    </w:p>
    <w:p w:rsidR="00A573C6" w:rsidRDefault="00A573C6" w:rsidP="00A573C6">
      <w:r>
        <w:t>Muaremi Dejvid :</w:t>
      </w:r>
      <w:r w:rsidR="005D3788">
        <w:t xml:space="preserve"> C’est le printemps, les journées sont plus longues, tant mieux pour nous car on aura besoin de temps pour finir le projet.</w:t>
      </w:r>
    </w:p>
    <w:p w:rsidR="00A573C6" w:rsidRDefault="00A573C6" w:rsidP="00A573C6">
      <w:r>
        <w:t>Siu Aurélien :</w:t>
      </w:r>
      <w:r w:rsidR="005D3788">
        <w:t xml:space="preserve"> </w:t>
      </w:r>
      <w:r w:rsidR="005D3788" w:rsidRPr="005D3788">
        <w:t>J'ai manqué de temps pour mener à terme mes tâches. J'ai tout de même pu prendre un peu de temps pour préparer le terrain au niveau de la gestion des collisions. Il nous faudra tout de même rattraper ce retard lors du sprint 4.</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69" w:name="_Toc515380113"/>
      <w:r w:rsidRPr="00301A39">
        <w:lastRenderedPageBreak/>
        <w:t>ITERATION 4</w:t>
      </w:r>
      <w:bookmarkEnd w:id="69"/>
    </w:p>
    <w:p w:rsidR="00570F44" w:rsidRDefault="00570F44" w:rsidP="00570F44">
      <w:pPr>
        <w:pStyle w:val="Titre3"/>
      </w:pPr>
      <w:bookmarkStart w:id="70" w:name="_Toc515380114"/>
      <w:r w:rsidRPr="00570F44">
        <w:t>Objectifs</w:t>
      </w:r>
      <w:bookmarkEnd w:id="70"/>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1" w:name="_Toc515380115"/>
      <w:r w:rsidRPr="00301A39">
        <w:t>HISTOIRES</w:t>
      </w:r>
      <w:bookmarkEnd w:id="71"/>
    </w:p>
    <w:p w:rsidR="001745EC" w:rsidRDefault="001745EC" w:rsidP="001745EC">
      <w:pPr>
        <w:pStyle w:val="Paragraphedeliste"/>
        <w:numPr>
          <w:ilvl w:val="0"/>
          <w:numId w:val="11"/>
        </w:numPr>
        <w:rPr>
          <w:rFonts w:cs="Times New Roman"/>
        </w:rPr>
      </w:pPr>
      <w:r w:rsidRPr="001745EC">
        <w:rPr>
          <w:rFonts w:cs="Times New Roman"/>
        </w:rPr>
        <w:t>Déplacement des ennemis</w:t>
      </w:r>
    </w:p>
    <w:p w:rsidR="00EB3F18" w:rsidRDefault="00EB3F18" w:rsidP="00EB3F18">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EB3F18" w:rsidRDefault="00EB3F18" w:rsidP="00EB3F18">
      <w:pPr>
        <w:pStyle w:val="Paragraphedeliste"/>
        <w:numPr>
          <w:ilvl w:val="1"/>
          <w:numId w:val="11"/>
        </w:numPr>
        <w:rPr>
          <w:rFonts w:cs="Times New Roman"/>
        </w:rPr>
      </w:pPr>
      <w:r w:rsidRPr="00EB3F18">
        <w:rPr>
          <w:rFonts w:cs="Times New Roman"/>
        </w:rPr>
        <w:t>22 Application des mouvements chez les clients</w:t>
      </w:r>
    </w:p>
    <w:p w:rsidR="001745EC" w:rsidRDefault="001745EC" w:rsidP="001745EC">
      <w:pPr>
        <w:pStyle w:val="Paragraphedeliste"/>
        <w:numPr>
          <w:ilvl w:val="0"/>
          <w:numId w:val="11"/>
        </w:numPr>
        <w:rPr>
          <w:rFonts w:cs="Times New Roman"/>
        </w:rPr>
      </w:pPr>
      <w:r w:rsidRPr="001745EC">
        <w:rPr>
          <w:rFonts w:cs="Times New Roman"/>
        </w:rPr>
        <w:t>Gestion des contraintes de collisions</w:t>
      </w:r>
    </w:p>
    <w:p w:rsidR="00EB3F18" w:rsidRDefault="00EB3F18" w:rsidP="00531921">
      <w:pPr>
        <w:pStyle w:val="Paragraphedeliste"/>
        <w:numPr>
          <w:ilvl w:val="1"/>
          <w:numId w:val="11"/>
        </w:numPr>
        <w:rPr>
          <w:rFonts w:cs="Times New Roman"/>
        </w:rPr>
      </w:pPr>
      <w:r w:rsidRPr="00EB3F18">
        <w:rPr>
          <w:rFonts w:cs="Times New Roman"/>
        </w:rPr>
        <w:t>23 Gestion des bordures des objets cassables</w:t>
      </w:r>
    </w:p>
    <w:p w:rsidR="00EB3F18" w:rsidRDefault="00EB3F18" w:rsidP="00EB3F18">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EB3F18" w:rsidRPr="00EB3F18" w:rsidRDefault="00EB3F18" w:rsidP="00531921">
      <w:pPr>
        <w:pStyle w:val="Paragraphedeliste"/>
        <w:numPr>
          <w:ilvl w:val="1"/>
          <w:numId w:val="11"/>
        </w:numPr>
        <w:rPr>
          <w:rFonts w:cs="Times New Roman"/>
        </w:rPr>
      </w:pPr>
      <w:r w:rsidRPr="00EB3F18">
        <w:rPr>
          <w:rFonts w:cs="Times New Roman"/>
        </w:rPr>
        <w:t>26 Les monstres ont conscience des bordures via une hit box</w:t>
      </w:r>
    </w:p>
    <w:p w:rsidR="00EB3F18" w:rsidRDefault="00EB3F18" w:rsidP="00EB3F18">
      <w:pPr>
        <w:pStyle w:val="Paragraphedeliste"/>
        <w:numPr>
          <w:ilvl w:val="1"/>
          <w:numId w:val="11"/>
        </w:numPr>
        <w:rPr>
          <w:rFonts w:cs="Times New Roman"/>
        </w:rPr>
      </w:pPr>
      <w:r w:rsidRPr="00EB3F18">
        <w:rPr>
          <w:rFonts w:cs="Times New Roman"/>
        </w:rPr>
        <w:t>27 Les personnages ont conscience des bordures via une hit box</w:t>
      </w:r>
    </w:p>
    <w:p w:rsidR="001745EC" w:rsidRDefault="001745EC" w:rsidP="001745EC">
      <w:pPr>
        <w:pStyle w:val="Paragraphedeliste"/>
        <w:numPr>
          <w:ilvl w:val="0"/>
          <w:numId w:val="11"/>
        </w:numPr>
        <w:rPr>
          <w:rFonts w:cs="Times New Roman"/>
        </w:rPr>
      </w:pPr>
      <w:r w:rsidRPr="001745EC">
        <w:rPr>
          <w:rFonts w:cs="Times New Roman"/>
        </w:rPr>
        <w:t>Posage de bombes</w:t>
      </w:r>
    </w:p>
    <w:p w:rsidR="00EB3F18" w:rsidRDefault="00EB3F18" w:rsidP="00EB3F18">
      <w:pPr>
        <w:pStyle w:val="Paragraphedeliste"/>
        <w:numPr>
          <w:ilvl w:val="1"/>
          <w:numId w:val="11"/>
        </w:numPr>
        <w:rPr>
          <w:rFonts w:cs="Times New Roman"/>
        </w:rPr>
      </w:pPr>
      <w:r w:rsidRPr="00EB3F18">
        <w:rPr>
          <w:rFonts w:cs="Times New Roman"/>
        </w:rPr>
        <w:t>28 Le joueur peut poser des bombes</w:t>
      </w:r>
    </w:p>
    <w:p w:rsidR="00EB3F18" w:rsidRDefault="00EB3F18" w:rsidP="00EB3F18">
      <w:pPr>
        <w:pStyle w:val="Paragraphedeliste"/>
        <w:numPr>
          <w:ilvl w:val="1"/>
          <w:numId w:val="11"/>
        </w:numPr>
        <w:rPr>
          <w:rFonts w:cs="Times New Roman"/>
        </w:rPr>
      </w:pPr>
      <w:r w:rsidRPr="00EB3F18">
        <w:rPr>
          <w:rFonts w:cs="Times New Roman"/>
        </w:rPr>
        <w:t>29 Le serveur envoie les bombes aux autres joueurs</w:t>
      </w:r>
    </w:p>
    <w:p w:rsidR="001745EC" w:rsidRDefault="001745EC" w:rsidP="001745EC">
      <w:pPr>
        <w:pStyle w:val="Paragraphedeliste"/>
        <w:numPr>
          <w:ilvl w:val="0"/>
          <w:numId w:val="11"/>
        </w:numPr>
        <w:rPr>
          <w:rFonts w:cs="Times New Roman"/>
        </w:rPr>
      </w:pPr>
      <w:r w:rsidRPr="001745EC">
        <w:rPr>
          <w:rFonts w:cs="Times New Roman"/>
        </w:rPr>
        <w:t>Gestion explosion bombe</w:t>
      </w:r>
    </w:p>
    <w:p w:rsidR="00EB3F18" w:rsidRDefault="00EB3F18" w:rsidP="00EB3F18">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EB3F18" w:rsidRDefault="00EB3F18" w:rsidP="00EB3F18">
      <w:pPr>
        <w:pStyle w:val="Paragraphedeliste"/>
        <w:numPr>
          <w:ilvl w:val="0"/>
          <w:numId w:val="11"/>
        </w:numPr>
        <w:rPr>
          <w:rFonts w:cs="Times New Roman"/>
        </w:rPr>
      </w:pPr>
      <w:r w:rsidRPr="00EB3F18">
        <w:rPr>
          <w:rFonts w:cs="Times New Roman"/>
        </w:rPr>
        <w:t>Spécialisation d'un personnage</w:t>
      </w:r>
    </w:p>
    <w:p w:rsidR="00EB3F18" w:rsidRDefault="00EB3F18" w:rsidP="00EB3F18">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A573C6" w:rsidRPr="001276E9" w:rsidRDefault="00A573C6" w:rsidP="00A573C6">
      <w:pPr>
        <w:pStyle w:val="Titre3"/>
      </w:pPr>
      <w:bookmarkStart w:id="72" w:name="_Toc515380116"/>
      <w:r w:rsidRPr="001276E9">
        <w:t>Bilan du Sprint</w:t>
      </w:r>
      <w:bookmarkEnd w:id="72"/>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01129">
        <w:rPr>
          <w:rFonts w:cs="Times New Roman"/>
        </w:rPr>
        <w:t>3, 4, 5, 6, 9</w:t>
      </w:r>
      <w:r w:rsidRPr="001276E9">
        <w:rPr>
          <w:rFonts w:cs="Times New Roman"/>
        </w:rPr>
        <w:t xml:space="preserve"> planifiées : </w:t>
      </w:r>
      <w:r w:rsidR="00501129">
        <w:rPr>
          <w:rFonts w:cs="Times New Roman"/>
        </w:rPr>
        <w:t>4</w:t>
      </w:r>
      <w:r>
        <w:rPr>
          <w:rFonts w:cs="Times New Roman"/>
        </w:rPr>
        <w:t xml:space="preserve"> </w:t>
      </w:r>
      <w:r w:rsidRPr="001276E9">
        <w:rPr>
          <w:rFonts w:cs="Times New Roman"/>
        </w:rPr>
        <w:t xml:space="preserve">terminées à </w:t>
      </w:r>
      <w:r w:rsidR="00501129">
        <w:rPr>
          <w:rFonts w:cs="Times New Roman"/>
        </w:rPr>
        <w:t>75</w:t>
      </w:r>
      <w:r>
        <w:rPr>
          <w:rFonts w:cs="Times New Roman"/>
        </w:rPr>
        <w:t xml:space="preserve"> </w:t>
      </w:r>
      <w:r w:rsidRPr="001276E9">
        <w:rPr>
          <w:rFonts w:cs="Times New Roman"/>
        </w:rPr>
        <w:t>%</w:t>
      </w:r>
      <w:r w:rsidR="00501129">
        <w:rPr>
          <w:rFonts w:cs="Times New Roman"/>
        </w:rPr>
        <w:t>, 3, 5, 6, 9</w:t>
      </w:r>
      <w:r w:rsidR="00512BF6">
        <w:rPr>
          <w:rFonts w:cs="Times New Roman"/>
        </w:rPr>
        <w:t xml:space="preserve"> reportée.</w:t>
      </w:r>
    </w:p>
    <w:p w:rsidR="00A573C6" w:rsidRPr="001276E9" w:rsidRDefault="00A573C6" w:rsidP="00A573C6">
      <w:pPr>
        <w:rPr>
          <w:rFonts w:cs="Times New Roman"/>
        </w:rPr>
      </w:pPr>
      <w:r w:rsidRPr="001276E9">
        <w:rPr>
          <w:rFonts w:cs="Times New Roman"/>
        </w:rPr>
        <w:t xml:space="preserve">Vélocité du sprint : </w:t>
      </w:r>
      <w:r w:rsidR="00B77FBB">
        <w:rPr>
          <w:rFonts w:cs="Times New Roman"/>
        </w:rPr>
        <w:t>0</w:t>
      </w:r>
    </w:p>
    <w:p w:rsidR="00A573C6" w:rsidRPr="001276E9" w:rsidRDefault="00A573C6" w:rsidP="00A573C6">
      <w:pPr>
        <w:rPr>
          <w:rFonts w:cs="Times New Roman"/>
        </w:rPr>
      </w:pPr>
      <w:r w:rsidRPr="001276E9">
        <w:rPr>
          <w:rFonts w:cs="Times New Roman"/>
        </w:rPr>
        <w:t>Pas de replanification</w:t>
      </w:r>
      <w:r w:rsidR="00073AED">
        <w:rPr>
          <w:rFonts w:cs="Times New Roman"/>
        </w:rPr>
        <w:t xml:space="preserve"> pour le moment.</w:t>
      </w:r>
    </w:p>
    <w:p w:rsidR="00A573C6" w:rsidRDefault="00A573C6" w:rsidP="00A573C6">
      <w:pPr>
        <w:pStyle w:val="Titre4"/>
      </w:pPr>
      <w:r>
        <w:t>Commentaire général</w:t>
      </w:r>
    </w:p>
    <w:p w:rsidR="00A573C6" w:rsidRPr="00B864D9" w:rsidRDefault="008C3B97" w:rsidP="00A573C6">
      <w:r w:rsidRPr="008C3B97">
        <w:t xml:space="preserve">Comme anticipé nous n’avons pas eu le temps d’avancer de manière conséquente lors de ce sprint du au rendu final de PRO (.jar + rapport) et une semaine chargée de travaux écrits. Nous avons néanmoins réussi </w:t>
      </w:r>
      <w:proofErr w:type="spellStart"/>
      <w:proofErr w:type="gramStart"/>
      <w:r w:rsidRPr="008C3B97">
        <w:t>a</w:t>
      </w:r>
      <w:proofErr w:type="spellEnd"/>
      <w:proofErr w:type="gramEnd"/>
      <w:r w:rsidRPr="008C3B97">
        <w:t xml:space="preserve"> finir deux histoires qui sont la gestion des collisions ainsi que la spécialisation des personnages.</w:t>
      </w:r>
    </w:p>
    <w:p w:rsidR="00A573C6" w:rsidRPr="001276E9" w:rsidRDefault="00A573C6" w:rsidP="00A573C6">
      <w:pPr>
        <w:pStyle w:val="Titre4"/>
      </w:pPr>
      <w:r>
        <w:t>Autocritique</w:t>
      </w:r>
    </w:p>
    <w:p w:rsidR="00E256D6" w:rsidRDefault="008C3B97" w:rsidP="00A573C6">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E256D6" w:rsidRDefault="00E256D6">
      <w:pPr>
        <w:spacing w:after="200"/>
        <w:jc w:val="left"/>
        <w:rPr>
          <w:rFonts w:cs="Times New Roman"/>
        </w:rPr>
      </w:pPr>
      <w:r>
        <w:rPr>
          <w:rFonts w:cs="Times New Roman"/>
        </w:rPr>
        <w:br w:type="page"/>
      </w:r>
    </w:p>
    <w:p w:rsidR="00A573C6" w:rsidRPr="00B864D9" w:rsidRDefault="00A573C6" w:rsidP="00A573C6">
      <w:pPr>
        <w:pStyle w:val="Titre4"/>
      </w:pPr>
      <w:r>
        <w:lastRenderedPageBreak/>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512BF6" w:rsidP="00A573C6">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EB3F18" w:rsidP="00A573C6">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1</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1</w:t>
            </w:r>
          </w:p>
        </w:tc>
      </w:tr>
    </w:tbl>
    <w:p w:rsidR="00A573C6" w:rsidRDefault="00A573C6" w:rsidP="00A573C6">
      <w:pPr>
        <w:pStyle w:val="Titre4"/>
      </w:pPr>
      <w:r>
        <w:t>C</w:t>
      </w:r>
      <w:r w:rsidRPr="001276E9">
        <w:t>ommentaire personnel</w:t>
      </w:r>
    </w:p>
    <w:p w:rsidR="00A573C6" w:rsidRDefault="00A573C6" w:rsidP="00A573C6">
      <w:r>
        <w:t>Gallay Romain :</w:t>
      </w:r>
      <w:r w:rsidR="000842F9">
        <w:t xml:space="preserve"> Comme prévu, le rendu de PRO a accaparé tout </w:t>
      </w:r>
      <w:r w:rsidR="00D445D6">
        <w:t>mon</w:t>
      </w:r>
      <w:r w:rsidR="000842F9">
        <w:t xml:space="preserve"> temps libre. Dès lors, </w:t>
      </w:r>
      <w:r w:rsidR="00D445D6">
        <w:t>mon</w:t>
      </w:r>
      <w:r w:rsidR="000842F9">
        <w:t xml:space="preserve"> avance sur le mini-projet a été fortement compromise.</w:t>
      </w:r>
    </w:p>
    <w:p w:rsidR="00A573C6" w:rsidRDefault="00A573C6" w:rsidP="008C3B97">
      <w:r>
        <w:t>Koubaa Walid :</w:t>
      </w:r>
      <w:r w:rsidR="000842F9">
        <w:t xml:space="preserve"> </w:t>
      </w:r>
      <w:r w:rsidR="008C3B97">
        <w:t>Nous avons maintenant le temps de rattraper notre retard, et il sera rattraper. Le groupe se doit d’être productif, et chacun devra faire une part des taches de manière efficace pour être à jour lors des prochains sprints.</w:t>
      </w:r>
    </w:p>
    <w:p w:rsidR="00A573C6" w:rsidRDefault="00A573C6" w:rsidP="00A573C6">
      <w:r>
        <w:t>Muaremi Dejvid :</w:t>
      </w:r>
      <w:r w:rsidR="00B70A88">
        <w:t xml:space="preserve"> Ce sprint était pile pendant la semaine de rendu de PRO, par conséquent, je n’ai pas pu</w:t>
      </w:r>
      <w:r w:rsidR="00D445D6">
        <w:t xml:space="preserve"> beaucoup</w:t>
      </w:r>
      <w:r w:rsidR="00B70A88">
        <w:t xml:space="preserve"> travailler sur le mini-projet cependant ce retard devra être rattrapé d’</w:t>
      </w:r>
      <w:r w:rsidR="00D445D6">
        <w:t>ici la fin</w:t>
      </w:r>
      <w:r w:rsidR="00B70A88">
        <w:t>.</w:t>
      </w:r>
    </w:p>
    <w:p w:rsidR="00A573C6" w:rsidRDefault="00A573C6" w:rsidP="00A573C6">
      <w:r>
        <w:t>Siu Aurélien :</w:t>
      </w:r>
      <w:r w:rsidR="00D445D6">
        <w:t> É</w:t>
      </w:r>
      <w:r w:rsidR="006773DF" w:rsidRPr="006773DF">
        <w:t>tant débordé de travail, j'ai juste pu prendre un peu de temps pour avancer la gestion des collisions sans pour autant y mettre un terme.</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3" w:name="_Toc515380117"/>
      <w:r w:rsidRPr="00301A39">
        <w:lastRenderedPageBreak/>
        <w:t>ITERATION 5</w:t>
      </w:r>
      <w:bookmarkEnd w:id="73"/>
    </w:p>
    <w:p w:rsidR="00570F44" w:rsidRDefault="00570F44" w:rsidP="00570F44">
      <w:pPr>
        <w:pStyle w:val="Titre3"/>
      </w:pPr>
      <w:bookmarkStart w:id="74" w:name="_Toc515380118"/>
      <w:r w:rsidRPr="00570F44">
        <w:t>Objectifs</w:t>
      </w:r>
      <w:bookmarkEnd w:id="74"/>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5" w:name="_Toc515380119"/>
      <w:r w:rsidRPr="00301A39">
        <w:t>HISTOIRES</w:t>
      </w:r>
      <w:bookmarkEnd w:id="75"/>
    </w:p>
    <w:p w:rsidR="001351F9" w:rsidRDefault="001351F9" w:rsidP="001351F9">
      <w:pPr>
        <w:pStyle w:val="Paragraphedeliste"/>
        <w:numPr>
          <w:ilvl w:val="0"/>
          <w:numId w:val="11"/>
        </w:numPr>
        <w:rPr>
          <w:rFonts w:cs="Times New Roman"/>
        </w:rPr>
      </w:pPr>
      <w:r w:rsidRPr="001745EC">
        <w:rPr>
          <w:rFonts w:cs="Times New Roman"/>
        </w:rPr>
        <w:t>Gestion des contraintes de collisions</w:t>
      </w:r>
    </w:p>
    <w:p w:rsidR="001351F9" w:rsidRPr="00EB3F18" w:rsidRDefault="001351F9" w:rsidP="001351F9">
      <w:pPr>
        <w:pStyle w:val="Paragraphedeliste"/>
        <w:numPr>
          <w:ilvl w:val="1"/>
          <w:numId w:val="11"/>
        </w:numPr>
        <w:rPr>
          <w:rFonts w:cs="Times New Roman"/>
        </w:rPr>
      </w:pPr>
      <w:r w:rsidRPr="00EB3F18">
        <w:rPr>
          <w:rFonts w:cs="Times New Roman"/>
        </w:rPr>
        <w:t>26 Les monstres ont conscience des bordures via une hit box</w:t>
      </w:r>
    </w:p>
    <w:p w:rsidR="001351F9" w:rsidRDefault="001351F9" w:rsidP="001351F9">
      <w:pPr>
        <w:pStyle w:val="Paragraphedeliste"/>
        <w:numPr>
          <w:ilvl w:val="0"/>
          <w:numId w:val="11"/>
        </w:numPr>
        <w:rPr>
          <w:rFonts w:cs="Times New Roman"/>
        </w:rPr>
      </w:pPr>
      <w:r w:rsidRPr="001745EC">
        <w:rPr>
          <w:rFonts w:cs="Times New Roman"/>
        </w:rPr>
        <w:t>Posage de bombes</w:t>
      </w:r>
    </w:p>
    <w:p w:rsidR="001351F9" w:rsidRDefault="001351F9" w:rsidP="001351F9">
      <w:pPr>
        <w:pStyle w:val="Paragraphedeliste"/>
        <w:numPr>
          <w:ilvl w:val="1"/>
          <w:numId w:val="11"/>
        </w:numPr>
        <w:rPr>
          <w:rFonts w:cs="Times New Roman"/>
        </w:rPr>
      </w:pPr>
      <w:r w:rsidRPr="00EB3F18">
        <w:rPr>
          <w:rFonts w:cs="Times New Roman"/>
        </w:rPr>
        <w:t>28 Le joueur peut poser des bombes</w:t>
      </w:r>
    </w:p>
    <w:p w:rsidR="001351F9" w:rsidRDefault="001351F9" w:rsidP="001351F9">
      <w:pPr>
        <w:pStyle w:val="Paragraphedeliste"/>
        <w:numPr>
          <w:ilvl w:val="1"/>
          <w:numId w:val="11"/>
        </w:numPr>
        <w:rPr>
          <w:rFonts w:cs="Times New Roman"/>
        </w:rPr>
      </w:pPr>
      <w:r w:rsidRPr="00EB3F18">
        <w:rPr>
          <w:rFonts w:cs="Times New Roman"/>
        </w:rPr>
        <w:t>29 Le serveur envoie les bombes aux autres joueurs</w:t>
      </w:r>
    </w:p>
    <w:p w:rsidR="001351F9" w:rsidRDefault="001351F9" w:rsidP="001351F9">
      <w:pPr>
        <w:pStyle w:val="Paragraphedeliste"/>
        <w:numPr>
          <w:ilvl w:val="0"/>
          <w:numId w:val="11"/>
        </w:numPr>
        <w:rPr>
          <w:rFonts w:cs="Times New Roman"/>
        </w:rPr>
      </w:pPr>
      <w:r w:rsidRPr="00EB3F18">
        <w:rPr>
          <w:rFonts w:cs="Times New Roman"/>
        </w:rPr>
        <w:t>Spécialisation d'un personnage</w:t>
      </w:r>
    </w:p>
    <w:p w:rsidR="001351F9" w:rsidRDefault="001351F9" w:rsidP="001351F9">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301A39" w:rsidRDefault="00301A39" w:rsidP="00A573C6">
      <w:pPr>
        <w:pStyle w:val="Paragraphedeliste"/>
        <w:numPr>
          <w:ilvl w:val="0"/>
          <w:numId w:val="11"/>
        </w:numPr>
        <w:rPr>
          <w:rFonts w:cs="Times New Roman"/>
        </w:rPr>
      </w:pPr>
      <w:r w:rsidRPr="00301A39">
        <w:rPr>
          <w:rFonts w:cs="Times New Roman"/>
        </w:rPr>
        <w:t>Menu de départ</w:t>
      </w:r>
    </w:p>
    <w:p w:rsidR="001351F9" w:rsidRDefault="001351F9" w:rsidP="001351F9">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A573C6" w:rsidRPr="001276E9" w:rsidRDefault="00A573C6" w:rsidP="00A573C6">
      <w:pPr>
        <w:pStyle w:val="Titre3"/>
      </w:pPr>
      <w:bookmarkStart w:id="76" w:name="_Toc515380120"/>
      <w:r w:rsidRPr="001276E9">
        <w:t>Bilan du Sprint</w:t>
      </w:r>
      <w:bookmarkEnd w:id="76"/>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1351F9">
        <w:rPr>
          <w:rFonts w:cs="Times New Roman"/>
        </w:rPr>
        <w:t>4, 5, 9, 15</w:t>
      </w:r>
      <w:r w:rsidRPr="001276E9">
        <w:rPr>
          <w:rFonts w:cs="Times New Roman"/>
        </w:rPr>
        <w:t xml:space="preserve"> planifiées : </w:t>
      </w:r>
      <w:r w:rsidR="00BA3B98">
        <w:rPr>
          <w:rFonts w:cs="Times New Roman"/>
        </w:rPr>
        <w:t>4, 9, et 15</w:t>
      </w:r>
      <w:r>
        <w:rPr>
          <w:rFonts w:cs="Times New Roman"/>
        </w:rPr>
        <w:t xml:space="preserve"> </w:t>
      </w:r>
      <w:r w:rsidRPr="001276E9">
        <w:rPr>
          <w:rFonts w:cs="Times New Roman"/>
        </w:rPr>
        <w:t xml:space="preserve">terminées à </w:t>
      </w:r>
      <w:r w:rsidR="00BA3B98">
        <w:rPr>
          <w:rFonts w:cs="Times New Roman"/>
        </w:rPr>
        <w:t>100</w:t>
      </w:r>
      <w:r>
        <w:rPr>
          <w:rFonts w:cs="Times New Roman"/>
        </w:rPr>
        <w:t xml:space="preserve"> </w:t>
      </w:r>
      <w:r w:rsidRPr="001276E9">
        <w:rPr>
          <w:rFonts w:cs="Times New Roman"/>
        </w:rPr>
        <w:t>%</w:t>
      </w:r>
      <w:r w:rsidR="00BA3B98">
        <w:rPr>
          <w:rFonts w:cs="Times New Roman"/>
        </w:rPr>
        <w:t>, 5 terminée à 50% et repoussée</w:t>
      </w:r>
      <w:r w:rsidRPr="001276E9">
        <w:rPr>
          <w:rFonts w:cs="Times New Roman"/>
        </w:rPr>
        <w:t>.</w:t>
      </w:r>
    </w:p>
    <w:p w:rsidR="00A573C6" w:rsidRPr="001276E9" w:rsidRDefault="008C3B97" w:rsidP="00A573C6">
      <w:pPr>
        <w:rPr>
          <w:rFonts w:cs="Times New Roman"/>
        </w:rPr>
      </w:pPr>
      <w:r>
        <w:rPr>
          <w:rFonts w:cs="Times New Roman"/>
        </w:rPr>
        <w:t>Vélocité du sprint : 29</w:t>
      </w:r>
    </w:p>
    <w:p w:rsidR="00A573C6" w:rsidRPr="001276E9" w:rsidRDefault="00D72ECE" w:rsidP="00A573C6">
      <w:pPr>
        <w:rPr>
          <w:rFonts w:cs="Times New Roman"/>
        </w:rPr>
      </w:pPr>
      <w:r>
        <w:rPr>
          <w:rFonts w:cs="Times New Roman"/>
        </w:rPr>
        <w:t xml:space="preserve">Replanification </w:t>
      </w:r>
      <w:r w:rsidR="001351F9">
        <w:rPr>
          <w:rFonts w:cs="Times New Roman"/>
        </w:rPr>
        <w:t>de la fin du projet. Certaines tâches seront probablement ajoutées à la liste des fonctionnalités optionnelles.</w:t>
      </w:r>
    </w:p>
    <w:p w:rsidR="00A573C6" w:rsidRDefault="00A573C6" w:rsidP="00A573C6">
      <w:pPr>
        <w:pStyle w:val="Titre4"/>
      </w:pPr>
      <w:r>
        <w:t>Commentaire général</w:t>
      </w:r>
    </w:p>
    <w:p w:rsidR="00D65C1D" w:rsidRDefault="00D65C1D" w:rsidP="00D65C1D">
      <w:r>
        <w:t xml:space="preserve">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w:t>
      </w:r>
      <w:proofErr w:type="spellStart"/>
      <w:r>
        <w:t>refactoring</w:t>
      </w:r>
      <w:proofErr w:type="spellEnd"/>
      <w:r>
        <w:t xml:space="preserve"> de tout le code afin de rendre le programme conforme au modèle MVC. De plus nous avons effectué un </w:t>
      </w:r>
      <w:proofErr w:type="spellStart"/>
      <w:r>
        <w:t>refactoring</w:t>
      </w:r>
      <w:proofErr w:type="spellEnd"/>
      <w:r>
        <w:t xml:space="preserve"> de toutes les histoires sur ICESCRUM faites et /ou restantes avant la fin du mini projet NUKEMAP.</w:t>
      </w:r>
    </w:p>
    <w:p w:rsidR="00A573C6" w:rsidRPr="00B864D9" w:rsidRDefault="00D65C1D" w:rsidP="00D65C1D">
      <w:r>
        <w:t>Nous comptons nous investir beaucoup plus ces deux semaines restantes afin de rendre un jeu fini et conforme au cahier des charges.</w:t>
      </w:r>
    </w:p>
    <w:p w:rsidR="00A573C6" w:rsidRPr="001276E9" w:rsidRDefault="00A573C6" w:rsidP="00A573C6">
      <w:pPr>
        <w:pStyle w:val="Titre4"/>
      </w:pPr>
      <w:r>
        <w:t>Autocritique</w:t>
      </w:r>
    </w:p>
    <w:p w:rsidR="00D65C1D" w:rsidRDefault="00D65C1D">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D65C1D" w:rsidRDefault="00D65C1D">
      <w:pPr>
        <w:spacing w:after="200"/>
        <w:jc w:val="left"/>
        <w:rPr>
          <w:rFonts w:cs="Times New Roman"/>
        </w:rPr>
      </w:pPr>
      <w:r>
        <w:rPr>
          <w:rFonts w:cs="Times New Roman"/>
        </w:rPr>
        <w:br w:type="page"/>
      </w:r>
    </w:p>
    <w:p w:rsidR="00A573C6" w:rsidRPr="00B864D9" w:rsidRDefault="00A573C6" w:rsidP="00A573C6">
      <w:pPr>
        <w:pStyle w:val="Titre4"/>
      </w:pPr>
      <w:r>
        <w:lastRenderedPageBreak/>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8C3B97"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8C3B97"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BA3B98" w:rsidP="00A573C6">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A573C6" w:rsidRDefault="008C3B97" w:rsidP="00A573C6">
            <w:pPr>
              <w:jc w:val="right"/>
              <w:cnfStyle w:val="000000000000" w:firstRow="0" w:lastRow="0" w:firstColumn="0" w:lastColumn="0" w:oddVBand="0" w:evenVBand="0" w:oddHBand="0" w:evenHBand="0" w:firstRowFirstColumn="0" w:firstRowLastColumn="0" w:lastRowFirstColumn="0" w:lastRowLastColumn="0"/>
            </w:pPr>
            <w:r>
              <w:t>3.5</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BA3B98"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8C3B97"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8C3B97"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8C3B97" w:rsidP="00A573C6">
            <w:pPr>
              <w:jc w:val="right"/>
              <w:cnfStyle w:val="000000000000" w:firstRow="0" w:lastRow="0" w:firstColumn="0" w:lastColumn="0" w:oddVBand="0" w:evenVBand="0" w:oddHBand="0" w:evenHBand="0" w:firstRowFirstColumn="0" w:firstRowLastColumn="0" w:lastRowFirstColumn="0" w:lastRowLastColumn="0"/>
            </w:pPr>
            <w:r>
              <w:t>6.5</w:t>
            </w:r>
          </w:p>
        </w:tc>
      </w:tr>
    </w:tbl>
    <w:p w:rsidR="00A573C6" w:rsidRDefault="00A573C6" w:rsidP="00A573C6">
      <w:pPr>
        <w:pStyle w:val="Titre4"/>
      </w:pPr>
      <w:r>
        <w:t>C</w:t>
      </w:r>
      <w:r w:rsidRPr="001276E9">
        <w:t>ommentaire personnel</w:t>
      </w:r>
    </w:p>
    <w:p w:rsidR="00A573C6" w:rsidRDefault="00A573C6" w:rsidP="00A573C6">
      <w:r>
        <w:t>Gallay Romain :</w:t>
      </w:r>
      <w:r w:rsidR="00E256D6">
        <w:t xml:space="preserve"> </w:t>
      </w:r>
      <w:r w:rsidR="00E256D6" w:rsidRPr="00E256D6">
        <w:t xml:space="preserve">Après 2 semaines très chargées par PRO, j'ai enfin pu me concentrer sur GEN. Le </w:t>
      </w:r>
      <w:proofErr w:type="spellStart"/>
      <w:r w:rsidR="00E256D6" w:rsidRPr="00E256D6">
        <w:t>refactoring</w:t>
      </w:r>
      <w:proofErr w:type="spellEnd"/>
      <w:r w:rsidR="00E256D6" w:rsidRPr="00E256D6">
        <w:t xml:space="preserve"> des histoires a été nécessaire et les prochains sprints semblent réalisables malgré les quelques histoires qui sont venues s'y ajouter. J'ai pu avancer le code et terminer mes tâches de ce sprint.</w:t>
      </w:r>
    </w:p>
    <w:p w:rsidR="00A573C6" w:rsidRDefault="00A573C6" w:rsidP="00A573C6">
      <w:r>
        <w:t>Koubaa Walid :</w:t>
      </w:r>
      <w:r w:rsidR="00D65C1D">
        <w:t xml:space="preserve"> </w:t>
      </w:r>
      <w:r w:rsidR="00D65C1D" w:rsidRPr="00D65C1D">
        <w:t xml:space="preserve">Nous restons </w:t>
      </w:r>
      <w:r w:rsidR="008C3B97" w:rsidRPr="00D65C1D">
        <w:t>confiants</w:t>
      </w:r>
      <w:r w:rsidR="00D65C1D" w:rsidRPr="00D65C1D">
        <w:t xml:space="preserve"> et en tant que </w:t>
      </w:r>
      <w:proofErr w:type="spellStart"/>
      <w:r w:rsidR="00D65C1D" w:rsidRPr="00D65C1D">
        <w:t>scrum</w:t>
      </w:r>
      <w:proofErr w:type="spellEnd"/>
      <w:r w:rsidR="00D65C1D" w:rsidRPr="00D65C1D">
        <w:t xml:space="preserve"> master je ferais en s</w:t>
      </w:r>
      <w:r w:rsidR="00D65C1D">
        <w:t xml:space="preserve">orte que les membres </w:t>
      </w:r>
      <w:r w:rsidR="008C3B97">
        <w:t>du groupe</w:t>
      </w:r>
      <w:r w:rsidR="00D65C1D">
        <w:t xml:space="preserve"> </w:t>
      </w:r>
      <w:r w:rsidR="00D65C1D" w:rsidRPr="00D65C1D">
        <w:t>soient au "taquet"</w:t>
      </w:r>
      <w:r w:rsidR="008C3B97">
        <w:t>.</w:t>
      </w:r>
    </w:p>
    <w:p w:rsidR="00A573C6" w:rsidRDefault="00A573C6" w:rsidP="00A573C6">
      <w:r>
        <w:t>Muaremi Dejvid :</w:t>
      </w:r>
      <w:r w:rsidR="00E256D6">
        <w:t xml:space="preserve"> Maintenant que PRO est fini, j’ai pu prendre le temps d’avancer sur le projet GEN. Cette semaine, nous avons replanifié la fin du projet, certaines tâches vont peut-être prendre plus de temps mais je suis confiant quant à la suite de </w:t>
      </w:r>
      <w:proofErr w:type="spellStart"/>
      <w:r w:rsidR="00E256D6">
        <w:t>Nukemap</w:t>
      </w:r>
      <w:proofErr w:type="spellEnd"/>
      <w:r w:rsidR="00E256D6">
        <w:t>.</w:t>
      </w:r>
      <w:bookmarkStart w:id="77" w:name="_GoBack"/>
      <w:bookmarkEnd w:id="77"/>
    </w:p>
    <w:p w:rsidR="00A573C6" w:rsidRDefault="00A573C6" w:rsidP="00A573C6">
      <w:r>
        <w:t>Siu Aurélien :</w:t>
      </w:r>
      <w:r w:rsidR="00252112">
        <w:t xml:space="preserve"> </w:t>
      </w:r>
      <w:r w:rsidR="00252112" w:rsidRPr="00252112">
        <w:t>Dans ce sprint, nous avons rattrapé un peu notre retard. Je pense qu'il sera comblé lors du prochain sprint.</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8" w:name="_Toc515380121"/>
      <w:r w:rsidRPr="00301A39">
        <w:lastRenderedPageBreak/>
        <w:t>ITERATION 6</w:t>
      </w:r>
      <w:bookmarkEnd w:id="78"/>
    </w:p>
    <w:p w:rsidR="00570F44" w:rsidRDefault="00570F44" w:rsidP="00570F44">
      <w:pPr>
        <w:pStyle w:val="Titre3"/>
      </w:pPr>
      <w:bookmarkStart w:id="79" w:name="_Toc515380122"/>
      <w:r w:rsidRPr="00570F44">
        <w:t>Objectifs</w:t>
      </w:r>
      <w:bookmarkEnd w:id="79"/>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80" w:name="_Toc515380123"/>
      <w:r w:rsidRPr="00301A39">
        <w:t>HISTOIRES</w:t>
      </w:r>
      <w:bookmarkEnd w:id="80"/>
    </w:p>
    <w:p w:rsidR="001351F9" w:rsidRDefault="001351F9" w:rsidP="001351F9">
      <w:pPr>
        <w:pStyle w:val="Paragraphedeliste"/>
        <w:numPr>
          <w:ilvl w:val="0"/>
          <w:numId w:val="11"/>
        </w:numPr>
        <w:rPr>
          <w:rFonts w:cs="Times New Roman"/>
        </w:rPr>
      </w:pPr>
      <w:r w:rsidRPr="001745EC">
        <w:rPr>
          <w:rFonts w:cs="Times New Roman"/>
        </w:rPr>
        <w:t>Gestion explosion bombe</w:t>
      </w:r>
    </w:p>
    <w:p w:rsidR="001351F9" w:rsidRDefault="001351F9" w:rsidP="001351F9">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1351F9" w:rsidRDefault="001351F9" w:rsidP="001351F9">
      <w:pPr>
        <w:pStyle w:val="Paragraphedeliste"/>
        <w:numPr>
          <w:ilvl w:val="0"/>
          <w:numId w:val="11"/>
        </w:numPr>
        <w:rPr>
          <w:rFonts w:cs="Times New Roman"/>
        </w:rPr>
      </w:pPr>
      <w:r w:rsidRPr="001745EC">
        <w:rPr>
          <w:rFonts w:cs="Times New Roman"/>
        </w:rPr>
        <w:t>Déplacement des ennemis</w:t>
      </w:r>
    </w:p>
    <w:p w:rsidR="001351F9" w:rsidRDefault="001351F9" w:rsidP="001351F9">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1351F9" w:rsidRDefault="001351F9" w:rsidP="001351F9">
      <w:pPr>
        <w:pStyle w:val="Paragraphedeliste"/>
        <w:numPr>
          <w:ilvl w:val="1"/>
          <w:numId w:val="11"/>
        </w:numPr>
        <w:rPr>
          <w:rFonts w:cs="Times New Roman"/>
        </w:rPr>
      </w:pPr>
      <w:r w:rsidRPr="00EB3F18">
        <w:rPr>
          <w:rFonts w:cs="Times New Roman"/>
        </w:rPr>
        <w:t>22 Application des mouvements chez les clients</w:t>
      </w:r>
    </w:p>
    <w:p w:rsidR="001351F9" w:rsidRDefault="001351F9" w:rsidP="001351F9">
      <w:pPr>
        <w:pStyle w:val="Paragraphedeliste"/>
        <w:numPr>
          <w:ilvl w:val="0"/>
          <w:numId w:val="11"/>
        </w:numPr>
        <w:rPr>
          <w:rFonts w:cs="Times New Roman"/>
        </w:rPr>
      </w:pPr>
      <w:r w:rsidRPr="00301A39">
        <w:rPr>
          <w:rFonts w:cs="Times New Roman"/>
        </w:rPr>
        <w:t>Barre d’infos</w:t>
      </w:r>
    </w:p>
    <w:p w:rsidR="00E256D6" w:rsidRPr="00920997" w:rsidRDefault="00E256D6" w:rsidP="004D4D31">
      <w:pPr>
        <w:pStyle w:val="Paragraphedeliste"/>
        <w:numPr>
          <w:ilvl w:val="1"/>
          <w:numId w:val="11"/>
        </w:numPr>
        <w:rPr>
          <w:rFonts w:cs="Times New Roman"/>
        </w:rPr>
      </w:pPr>
      <w:r w:rsidRPr="00920997">
        <w:rPr>
          <w:rFonts w:cs="Times New Roman"/>
        </w:rPr>
        <w:t xml:space="preserve">34 Utilisé pour afficher des informations pendant </w:t>
      </w:r>
      <w:r w:rsidR="00920997" w:rsidRPr="00920997">
        <w:rPr>
          <w:rFonts w:cs="Times New Roman"/>
        </w:rPr>
        <w:t>la partie</w:t>
      </w:r>
      <w:r w:rsidR="00920997">
        <w:rPr>
          <w:rFonts w:cs="Times New Roman"/>
        </w:rPr>
        <w:t>. Affichage à définir durant le sprint.</w:t>
      </w:r>
    </w:p>
    <w:p w:rsidR="001351F9" w:rsidRDefault="001351F9" w:rsidP="001351F9">
      <w:pPr>
        <w:pStyle w:val="Paragraphedeliste"/>
        <w:numPr>
          <w:ilvl w:val="0"/>
          <w:numId w:val="11"/>
        </w:numPr>
        <w:rPr>
          <w:rFonts w:cs="Times New Roman"/>
        </w:rPr>
      </w:pPr>
      <w:r w:rsidRPr="00301A39">
        <w:rPr>
          <w:rFonts w:cs="Times New Roman"/>
        </w:rPr>
        <w:t>Démarrage d’une partie</w:t>
      </w:r>
    </w:p>
    <w:p w:rsidR="00920997" w:rsidRPr="00301A39" w:rsidRDefault="00920997" w:rsidP="00920997">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1351F9" w:rsidRDefault="001351F9" w:rsidP="001351F9">
      <w:pPr>
        <w:pStyle w:val="Paragraphedeliste"/>
        <w:numPr>
          <w:ilvl w:val="0"/>
          <w:numId w:val="11"/>
        </w:numPr>
        <w:rPr>
          <w:rFonts w:cs="Times New Roman"/>
        </w:rPr>
      </w:pPr>
      <w:r w:rsidRPr="00301A39">
        <w:rPr>
          <w:rFonts w:cs="Times New Roman"/>
        </w:rPr>
        <w:t>Gestion de la mort d’un personnage</w:t>
      </w:r>
    </w:p>
    <w:p w:rsidR="00920997" w:rsidRDefault="00920997" w:rsidP="00920997">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920997" w:rsidRDefault="00920997" w:rsidP="00920997">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1351F9" w:rsidRDefault="001351F9" w:rsidP="001351F9">
      <w:pPr>
        <w:pStyle w:val="Paragraphedeliste"/>
        <w:numPr>
          <w:ilvl w:val="0"/>
          <w:numId w:val="11"/>
        </w:numPr>
        <w:rPr>
          <w:rFonts w:cs="Times New Roman"/>
        </w:rPr>
      </w:pPr>
      <w:r w:rsidRPr="00301A39">
        <w:rPr>
          <w:rFonts w:cs="Times New Roman"/>
        </w:rPr>
        <w:t>Gestion des bonus</w:t>
      </w:r>
    </w:p>
    <w:p w:rsidR="00920997" w:rsidRPr="00920997" w:rsidRDefault="00920997" w:rsidP="00920997">
      <w:pPr>
        <w:pStyle w:val="Paragraphedeliste"/>
        <w:numPr>
          <w:ilvl w:val="1"/>
          <w:numId w:val="11"/>
        </w:numPr>
        <w:rPr>
          <w:rFonts w:cs="Times New Roman"/>
        </w:rPr>
      </w:pPr>
      <w:r w:rsidRPr="00920997">
        <w:rPr>
          <w:rFonts w:cs="Times New Roman"/>
        </w:rPr>
        <w:t>35 Apparition des bonus</w:t>
      </w:r>
    </w:p>
    <w:p w:rsidR="00A573C6" w:rsidRPr="001276E9" w:rsidRDefault="00A573C6" w:rsidP="00A573C6">
      <w:pPr>
        <w:pStyle w:val="Titre3"/>
      </w:pPr>
      <w:bookmarkStart w:id="81" w:name="_Toc515380124"/>
      <w:r w:rsidRPr="001276E9">
        <w:t>Bilan du Sprint</w:t>
      </w:r>
      <w:bookmarkEnd w:id="81"/>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lastRenderedPageBreak/>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2" w:name="_Toc515380125"/>
      <w:r w:rsidRPr="00301A39">
        <w:lastRenderedPageBreak/>
        <w:t>ITERATION 7</w:t>
      </w:r>
      <w:bookmarkEnd w:id="82"/>
    </w:p>
    <w:p w:rsidR="00570F44" w:rsidRDefault="00570F44" w:rsidP="00570F44">
      <w:pPr>
        <w:pStyle w:val="Titre3"/>
      </w:pPr>
      <w:bookmarkStart w:id="83" w:name="_Toc515380126"/>
      <w:r w:rsidRPr="00570F44">
        <w:t>Objectifs</w:t>
      </w:r>
      <w:bookmarkEnd w:id="83"/>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4" w:name="_Toc515380127"/>
      <w:r w:rsidRPr="00301A39">
        <w:t>HISTOIRES</w:t>
      </w:r>
      <w:bookmarkEnd w:id="84"/>
    </w:p>
    <w:p w:rsidR="001351F9" w:rsidRDefault="001351F9" w:rsidP="001351F9">
      <w:pPr>
        <w:pStyle w:val="Paragraphedeliste"/>
        <w:numPr>
          <w:ilvl w:val="0"/>
          <w:numId w:val="11"/>
        </w:numPr>
        <w:rPr>
          <w:rFonts w:cs="Times New Roman"/>
        </w:rPr>
      </w:pPr>
      <w:r w:rsidRPr="00301A39">
        <w:rPr>
          <w:rFonts w:cs="Times New Roman"/>
        </w:rPr>
        <w:t>Gestion des scores</w:t>
      </w:r>
    </w:p>
    <w:p w:rsidR="00301A39" w:rsidRDefault="00301A39" w:rsidP="00301A39">
      <w:pPr>
        <w:pStyle w:val="Paragraphedeliste"/>
        <w:numPr>
          <w:ilvl w:val="0"/>
          <w:numId w:val="11"/>
        </w:numPr>
        <w:rPr>
          <w:rFonts w:cs="Times New Roman"/>
        </w:rPr>
      </w:pPr>
      <w:r w:rsidRPr="00301A39">
        <w:rPr>
          <w:rFonts w:cs="Times New Roman"/>
        </w:rPr>
        <w:t>Bande-son du jeu</w:t>
      </w:r>
    </w:p>
    <w:p w:rsidR="001351F9" w:rsidRPr="001351F9" w:rsidRDefault="001351F9" w:rsidP="001351F9">
      <w:pPr>
        <w:pStyle w:val="Paragraphedeliste"/>
        <w:numPr>
          <w:ilvl w:val="0"/>
          <w:numId w:val="11"/>
        </w:numPr>
        <w:rPr>
          <w:rFonts w:cs="Times New Roman"/>
        </w:rPr>
      </w:pPr>
      <w:r w:rsidRPr="00301A39">
        <w:rPr>
          <w:rFonts w:cs="Times New Roman"/>
        </w:rPr>
        <w:t>Gestion de la victoire</w:t>
      </w:r>
    </w:p>
    <w:p w:rsidR="00A573C6" w:rsidRPr="001276E9" w:rsidRDefault="00A573C6" w:rsidP="00A573C6">
      <w:pPr>
        <w:pStyle w:val="Titre3"/>
      </w:pPr>
      <w:bookmarkStart w:id="85" w:name="_Toc515380128"/>
      <w:r w:rsidRPr="001276E9">
        <w:t>Bilan du Sprint</w:t>
      </w:r>
      <w:bookmarkEnd w:id="85"/>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6" w:name="_Toc515380129"/>
      <w:r w:rsidRPr="00301A39">
        <w:lastRenderedPageBreak/>
        <w:t>ANNEXES</w:t>
      </w:r>
      <w:bookmarkEnd w:id="86"/>
    </w:p>
    <w:p w:rsidR="00F902E7" w:rsidRPr="00341C64" w:rsidRDefault="00301A39" w:rsidP="00301A39">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BF4" w:rsidRDefault="00BB0BF4" w:rsidP="00183162">
      <w:pPr>
        <w:spacing w:before="0" w:after="0" w:line="240" w:lineRule="auto"/>
      </w:pPr>
      <w:r>
        <w:separator/>
      </w:r>
    </w:p>
  </w:endnote>
  <w:endnote w:type="continuationSeparator" w:id="0">
    <w:p w:rsidR="00BB0BF4" w:rsidRDefault="00BB0BF4"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merican Typewriter">
    <w:altName w:val="Courier New"/>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2112" w:rsidRPr="00252112">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2112" w:rsidRPr="00252112">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2112" w:rsidRPr="00252112">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2112" w:rsidRPr="00252112">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52112" w:rsidRPr="00252112">
            <w:rPr>
              <w:b/>
              <w:bCs/>
              <w:i/>
              <w:noProof/>
              <w:lang w:val="fr-FR"/>
            </w:rPr>
            <w:t>27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52112" w:rsidRPr="00252112">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BF4" w:rsidRDefault="00BB0BF4" w:rsidP="00183162">
      <w:pPr>
        <w:spacing w:before="0" w:after="0" w:line="240" w:lineRule="auto"/>
      </w:pPr>
      <w:r>
        <w:separator/>
      </w:r>
    </w:p>
  </w:footnote>
  <w:footnote w:type="continuationSeparator" w:id="0">
    <w:p w:rsidR="00BB0BF4" w:rsidRDefault="00BB0BF4"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E256D6" w:rsidTr="003177E4">
      <w:trPr>
        <w:jc w:val="center"/>
      </w:trPr>
      <w:tc>
        <w:tcPr>
          <w:tcW w:w="3070" w:type="dxa"/>
          <w:shd w:val="clear" w:color="auto" w:fill="auto"/>
        </w:tcPr>
        <w:p w:rsidR="00E256D6" w:rsidRDefault="00E256D6"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E256D6" w:rsidTr="003177E4">
      <w:trPr>
        <w:jc w:val="center"/>
      </w:trPr>
      <w:tc>
        <w:tcPr>
          <w:tcW w:w="3070" w:type="dxa"/>
          <w:shd w:val="clear" w:color="auto" w:fill="auto"/>
        </w:tcPr>
        <w:p w:rsidR="00E256D6" w:rsidRDefault="00E256D6"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E256D6" w:rsidTr="003177E4">
      <w:trPr>
        <w:jc w:val="center"/>
      </w:trPr>
      <w:tc>
        <w:tcPr>
          <w:tcW w:w="3070" w:type="dxa"/>
          <w:shd w:val="clear" w:color="auto" w:fill="auto"/>
        </w:tcPr>
        <w:p w:rsidR="00E256D6" w:rsidRDefault="00E256D6"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ED"/>
    <w:rsid w:val="00073AFB"/>
    <w:rsid w:val="00077A1C"/>
    <w:rsid w:val="000817CA"/>
    <w:rsid w:val="000842F9"/>
    <w:rsid w:val="00093287"/>
    <w:rsid w:val="000A3A69"/>
    <w:rsid w:val="000A7EB2"/>
    <w:rsid w:val="000B0A1D"/>
    <w:rsid w:val="000B3DCE"/>
    <w:rsid w:val="000C296D"/>
    <w:rsid w:val="000C436A"/>
    <w:rsid w:val="000C7DFF"/>
    <w:rsid w:val="000D3942"/>
    <w:rsid w:val="000E48FA"/>
    <w:rsid w:val="000F25E4"/>
    <w:rsid w:val="00111B3F"/>
    <w:rsid w:val="0012462D"/>
    <w:rsid w:val="001276E9"/>
    <w:rsid w:val="00130002"/>
    <w:rsid w:val="001351F9"/>
    <w:rsid w:val="0014027E"/>
    <w:rsid w:val="00141B1A"/>
    <w:rsid w:val="00156EAD"/>
    <w:rsid w:val="00161ADF"/>
    <w:rsid w:val="001626B8"/>
    <w:rsid w:val="00165F78"/>
    <w:rsid w:val="001745EC"/>
    <w:rsid w:val="00176868"/>
    <w:rsid w:val="00180BF4"/>
    <w:rsid w:val="001818C1"/>
    <w:rsid w:val="00181BA2"/>
    <w:rsid w:val="00183162"/>
    <w:rsid w:val="00184427"/>
    <w:rsid w:val="00187F6F"/>
    <w:rsid w:val="001A08D4"/>
    <w:rsid w:val="001A4048"/>
    <w:rsid w:val="001C49BC"/>
    <w:rsid w:val="001C6794"/>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6109"/>
    <w:rsid w:val="0061513A"/>
    <w:rsid w:val="00644826"/>
    <w:rsid w:val="006539AE"/>
    <w:rsid w:val="0067018A"/>
    <w:rsid w:val="00675A8C"/>
    <w:rsid w:val="006773DF"/>
    <w:rsid w:val="00682061"/>
    <w:rsid w:val="006961C2"/>
    <w:rsid w:val="00697B47"/>
    <w:rsid w:val="006D0C89"/>
    <w:rsid w:val="006E2518"/>
    <w:rsid w:val="006E54AC"/>
    <w:rsid w:val="00706310"/>
    <w:rsid w:val="00714DE3"/>
    <w:rsid w:val="00721450"/>
    <w:rsid w:val="00745B02"/>
    <w:rsid w:val="007509A0"/>
    <w:rsid w:val="007924F7"/>
    <w:rsid w:val="007C13BA"/>
    <w:rsid w:val="007C514D"/>
    <w:rsid w:val="007C553E"/>
    <w:rsid w:val="007C6273"/>
    <w:rsid w:val="00805987"/>
    <w:rsid w:val="00810B13"/>
    <w:rsid w:val="0081528C"/>
    <w:rsid w:val="008321B0"/>
    <w:rsid w:val="008369F7"/>
    <w:rsid w:val="0084483E"/>
    <w:rsid w:val="00863351"/>
    <w:rsid w:val="00864BF6"/>
    <w:rsid w:val="008A62AF"/>
    <w:rsid w:val="008A696D"/>
    <w:rsid w:val="008B1C53"/>
    <w:rsid w:val="008B510E"/>
    <w:rsid w:val="008C3B97"/>
    <w:rsid w:val="008C5732"/>
    <w:rsid w:val="008D6EC2"/>
    <w:rsid w:val="008F7031"/>
    <w:rsid w:val="00920997"/>
    <w:rsid w:val="00932BFF"/>
    <w:rsid w:val="009520BE"/>
    <w:rsid w:val="00954060"/>
    <w:rsid w:val="00972AD2"/>
    <w:rsid w:val="00975285"/>
    <w:rsid w:val="00985958"/>
    <w:rsid w:val="009A281C"/>
    <w:rsid w:val="009A4A44"/>
    <w:rsid w:val="009A7F29"/>
    <w:rsid w:val="009B2C5B"/>
    <w:rsid w:val="009B3BB8"/>
    <w:rsid w:val="009C63A8"/>
    <w:rsid w:val="009D106D"/>
    <w:rsid w:val="009E1AC6"/>
    <w:rsid w:val="009F3F28"/>
    <w:rsid w:val="009F5816"/>
    <w:rsid w:val="009F59C8"/>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0F94"/>
    <w:rsid w:val="00B31DCC"/>
    <w:rsid w:val="00B3581A"/>
    <w:rsid w:val="00B358CB"/>
    <w:rsid w:val="00B5219A"/>
    <w:rsid w:val="00B60B7E"/>
    <w:rsid w:val="00B62B90"/>
    <w:rsid w:val="00B7077D"/>
    <w:rsid w:val="00B70A88"/>
    <w:rsid w:val="00B77FBB"/>
    <w:rsid w:val="00B864D9"/>
    <w:rsid w:val="00B95684"/>
    <w:rsid w:val="00BA00EF"/>
    <w:rsid w:val="00BA1708"/>
    <w:rsid w:val="00BA3B98"/>
    <w:rsid w:val="00BB0724"/>
    <w:rsid w:val="00BB0BF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602CC"/>
    <w:rsid w:val="00D63854"/>
    <w:rsid w:val="00D65C1D"/>
    <w:rsid w:val="00D72ECE"/>
    <w:rsid w:val="00D80632"/>
    <w:rsid w:val="00D9515A"/>
    <w:rsid w:val="00DA7F1C"/>
    <w:rsid w:val="00DB1D98"/>
    <w:rsid w:val="00DC209F"/>
    <w:rsid w:val="00DD1D85"/>
    <w:rsid w:val="00DD55E0"/>
    <w:rsid w:val="00DF0AE8"/>
    <w:rsid w:val="00DF1978"/>
    <w:rsid w:val="00E018D0"/>
    <w:rsid w:val="00E108C7"/>
    <w:rsid w:val="00E1101D"/>
    <w:rsid w:val="00E256D6"/>
    <w:rsid w:val="00E26D04"/>
    <w:rsid w:val="00E402F1"/>
    <w:rsid w:val="00E52F6E"/>
    <w:rsid w:val="00E8308C"/>
    <w:rsid w:val="00E85459"/>
    <w:rsid w:val="00E8591D"/>
    <w:rsid w:val="00E85AAE"/>
    <w:rsid w:val="00E90853"/>
    <w:rsid w:val="00EB277A"/>
    <w:rsid w:val="00EB3F18"/>
    <w:rsid w:val="00ED2E13"/>
    <w:rsid w:val="00EE0E04"/>
    <w:rsid w:val="00EE2E89"/>
    <w:rsid w:val="00F0357E"/>
    <w:rsid w:val="00F0595E"/>
    <w:rsid w:val="00F16FDF"/>
    <w:rsid w:val="00F2705C"/>
    <w:rsid w:val="00F37695"/>
    <w:rsid w:val="00F43610"/>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15DA1"/>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C2EEC-A63B-4E77-BE06-702CD3F2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1053</TotalTime>
  <Pages>28</Pages>
  <Words>5015</Words>
  <Characters>27588</Characters>
  <Application>Microsoft Office Word</Application>
  <DocSecurity>0</DocSecurity>
  <Lines>229</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32538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10</cp:revision>
  <cp:lastPrinted>2017-05-15T12:14:00Z</cp:lastPrinted>
  <dcterms:created xsi:type="dcterms:W3CDTF">2018-05-29T15:58:00Z</dcterms:created>
  <dcterms:modified xsi:type="dcterms:W3CDTF">2018-05-31T20:28:00Z</dcterms:modified>
  <cp:category>Projet Génie Logiciel</cp:category>
</cp:coreProperties>
</file>